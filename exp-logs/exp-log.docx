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B53F7">
      <w:pPr>
        <w:pStyle w:val="2"/>
        <w:bidi w:val="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实验记录</w:t>
      </w:r>
    </w:p>
    <w:p w14:paraId="226AEB09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文件夹时间戳：20260528_204329</w:t>
      </w:r>
    </w:p>
    <w:p w14:paraId="299EE387">
      <w:pPr>
        <w:pStyle w:val="4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Run3:</w:t>
      </w:r>
    </w:p>
    <w:p w14:paraId="4498020D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符合条件：C3+C4+C6+C7</w:t>
      </w:r>
    </w:p>
    <w:p w14:paraId="5FA7D0D8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阈值：50 mv</w:t>
      </w:r>
    </w:p>
    <w:p w14:paraId="068C7641">
      <w:pPr>
        <w:rPr>
          <w:rFonts w:hint="eastAsia"/>
          <w:lang w:eastAsia="zh"/>
          <w:woUserID w:val="1"/>
        </w:rPr>
      </w:pPr>
    </w:p>
    <w:p w14:paraId="7BA80394">
      <w:pPr>
        <w:pStyle w:val="4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Run4:</w:t>
      </w:r>
    </w:p>
    <w:p w14:paraId="6F84C2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Skip</w:t>
      </w:r>
    </w:p>
    <w:p w14:paraId="50F208FA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5:</w:t>
      </w:r>
    </w:p>
    <w:p w14:paraId="2473790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</w:t>
      </w:r>
      <w:r>
        <w:rPr>
          <w:rFonts w:hint="eastAsia"/>
          <w:color w:val="FF0000"/>
          <w:lang w:eastAsia="zh"/>
          <w:woUserID w:val="1"/>
        </w:rPr>
        <w:t>TODO</w:t>
      </w:r>
    </w:p>
    <w:p w14:paraId="726EC644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符合条件：C4+C5+C6+C7</w:t>
      </w:r>
    </w:p>
    <w:p w14:paraId="619ED0C0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阈值：50 mv</w:t>
      </w:r>
    </w:p>
    <w:p w14:paraId="6359E05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0A8E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C7AEEE1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7C2FF3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BFA4F9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65A803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CE473D5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82DF3C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3EBE0E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7CBF0B6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HV_2C.1</w:t>
            </w:r>
          </w:p>
        </w:tc>
      </w:tr>
      <w:tr w14:paraId="1D22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17BC520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B47BCE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E6DC0D0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9DCC78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FBDFBC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4401DC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58DC86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CDEE1A3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</w:tr>
    </w:tbl>
    <w:p w14:paraId="78F2913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DAQ设备：示波器</w:t>
      </w:r>
    </w:p>
    <w:p w14:paraId="50CCB84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结束时间：2026.05.29 08:25</w:t>
      </w:r>
    </w:p>
    <w:p w14:paraId="12AC0330">
      <w:pPr>
        <w:numPr>
          <w:ilvl w:val="0"/>
          <w:numId w:val="0"/>
        </w:numPr>
        <w:ind w:leftChars="0"/>
        <w:rPr>
          <w:rFonts w:hint="eastAsia"/>
          <w:color w:val="FF0000"/>
          <w:lang w:eastAsia="zh"/>
          <w:woUserID w:val="1"/>
        </w:rPr>
      </w:pPr>
    </w:p>
    <w:p w14:paraId="2677E28A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6:</w:t>
      </w:r>
    </w:p>
    <w:p w14:paraId="4904F26E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开始时间：2026.05.29 08:30</w:t>
      </w:r>
    </w:p>
    <w:p w14:paraId="50CDEF6A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符合条件：C4+C5+C6+C7</w:t>
      </w:r>
    </w:p>
    <w:p w14:paraId="5EFEC8D6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阈值：50 mv</w:t>
      </w:r>
    </w:p>
    <w:p w14:paraId="679DD19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60F2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4F82BA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2D9A74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669108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263042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856A5C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1D77FF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39068F1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F6399B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HV_2C.1</w:t>
            </w:r>
          </w:p>
        </w:tc>
      </w:tr>
      <w:tr w14:paraId="20D4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223731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EC7865D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522044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6C9271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8438F8D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94F12D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A013040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49DA23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</w:tr>
    </w:tbl>
    <w:p w14:paraId="551AEB3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DAQ设备：示波器</w:t>
      </w:r>
    </w:p>
    <w:p w14:paraId="448B355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结束时间：TODO</w:t>
      </w:r>
    </w:p>
    <w:p w14:paraId="4FA88EF9">
      <w:pPr>
        <w:numPr>
          <w:ilvl w:val="0"/>
          <w:numId w:val="0"/>
        </w:numPr>
        <w:ind w:leftChars="0"/>
        <w:rPr>
          <w:rFonts w:hint="eastAsia"/>
          <w:color w:val="000000"/>
          <w:lang w:eastAsia="zh"/>
          <w:woUserID w:val="1"/>
        </w:rPr>
      </w:pPr>
    </w:p>
    <w:p w14:paraId="2185B67D">
      <w:pPr>
        <w:numPr>
          <w:ilvl w:val="0"/>
          <w:numId w:val="0"/>
        </w:numPr>
        <w:ind w:leftChars="0"/>
        <w:rPr>
          <w:rFonts w:hint="eastAsia"/>
          <w:color w:val="FF0000"/>
          <w:lang w:eastAsia="zh"/>
          <w:woUserID w:val="1"/>
        </w:rPr>
      </w:pPr>
    </w:p>
    <w:p w14:paraId="1322C3B7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文件夹时间戳：20260530_015323</w:t>
      </w:r>
    </w:p>
    <w:p w14:paraId="27AA1E34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3:</w:t>
      </w:r>
    </w:p>
    <w:p w14:paraId="6D32ACA7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开始时间：~2026.05.29 22:00</w:t>
      </w:r>
    </w:p>
    <w:p w14:paraId="164B8C0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结束时间：</w:t>
      </w:r>
      <w:r>
        <w:rPr>
          <w:rFonts w:hint="eastAsia"/>
          <w:lang w:eastAsia="zh"/>
          <w:woUserID w:val="1"/>
        </w:rPr>
        <w:t>2026.05.29 23:00</w:t>
      </w:r>
      <w:r>
        <w:rPr>
          <w:rFonts w:hint="eastAsia"/>
          <w:color w:val="000000"/>
          <w:lang w:eastAsia="zh"/>
          <w:woUserID w:val="1"/>
        </w:rPr>
        <w:t>（采集到大约15W事例数）</w:t>
      </w:r>
    </w:p>
    <w:p w14:paraId="71DE72DD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符合条件：C4+C6</w:t>
      </w:r>
    </w:p>
    <w:p w14:paraId="6EE6DBF4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阈值：50 mv</w:t>
      </w:r>
    </w:p>
    <w:p w14:paraId="4DB10E6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0AF9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6E8BC58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226321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AF682CC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EF130F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7171DB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42DA2B4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08F902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927A7A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HV_2C.1</w:t>
            </w:r>
          </w:p>
        </w:tc>
      </w:tr>
      <w:tr w14:paraId="4668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9C156CB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533EA30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3B2BDE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3BD35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829DD5F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A5980F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383879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ADDF96C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</w:tr>
    </w:tbl>
    <w:p w14:paraId="118D275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DAQ设备：示波器，digitizer，FPGA</w:t>
      </w:r>
    </w:p>
    <w:p w14:paraId="2F58383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备注：</w:t>
      </w:r>
    </w:p>
    <w:p w14:paraId="413A30A3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b/>
          <w:bCs/>
          <w:color w:val="000000"/>
          <w:highlight w:val="yellow"/>
          <w:lang w:eastAsia="zh"/>
          <w:woUserID w:val="1"/>
        </w:rPr>
        <w:t>从此Run开始，示波器的采样模式改为序列采样</w:t>
      </w:r>
    </w:p>
    <w:p w14:paraId="58F2C9C4">
      <w:pPr>
        <w:keepNext w:val="0"/>
        <w:keepLines w:val="0"/>
        <w:widowControl w:val="0"/>
        <w:numPr>
          <w:ilvl w:val="1"/>
          <w:numId w:val="2"/>
        </w:numPr>
        <w:suppressLineNumbers w:val="0"/>
        <w:tabs>
          <w:tab w:val="left" w:pos="420"/>
        </w:tabs>
        <w:spacing w:before="0" w:beforeAutospacing="0" w:after="0" w:afterAutospacing="0"/>
        <w:ind w:left="840" w:leftChars="0" w:right="0" w:hanging="420" w:firstLineChars="0"/>
        <w:jc w:val="both"/>
        <w:rPr>
          <w:rFonts w:hint="eastAsia"/>
          <w:color w:val="00000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1"/>
          <w:szCs w:val="21"/>
          <w:highlight w:val="yellow"/>
          <w:lang w:val="en-US" w:eastAsia="zh" w:bidi="ar"/>
          <w:woUserID w:val="1"/>
        </w:rPr>
        <w:t>在此Run开始前，</w:t>
      </w:r>
      <w:r>
        <w:rPr>
          <w:rFonts w:hint="default" w:ascii="微软雅黑" w:hAnsi="微软雅黑" w:eastAsia="微软雅黑" w:cs="微软雅黑"/>
          <w:b/>
          <w:bCs/>
          <w:color w:val="000000"/>
          <w:kern w:val="2"/>
          <w:sz w:val="21"/>
          <w:szCs w:val="21"/>
          <w:highlight w:val="yellow"/>
          <w:lang w:val="en-US" w:eastAsia="zh-CN" w:bidi="ar"/>
          <w:woUserID w:val="1"/>
        </w:rPr>
        <w:t>交换了示波器通道</w:t>
      </w:r>
      <w:r>
        <w:rPr>
          <w:rFonts w:hint="default" w:ascii="Arial" w:hAnsi="Arial" w:eastAsia="微软雅黑" w:cs="Arial"/>
          <w:b/>
          <w:bCs/>
          <w:color w:val="000000"/>
          <w:kern w:val="2"/>
          <w:sz w:val="21"/>
          <w:szCs w:val="21"/>
          <w:highlight w:val="yellow"/>
          <w:lang w:val="en-US" w:eastAsia="zh-CN" w:bidi="ar"/>
          <w:woUserID w:val="1"/>
        </w:rPr>
        <w:t>3</w:t>
      </w:r>
      <w:r>
        <w:rPr>
          <w:rFonts w:hint="default" w:ascii="微软雅黑" w:hAnsi="微软雅黑" w:eastAsia="微软雅黑" w:cs="微软雅黑"/>
          <w:b/>
          <w:bCs/>
          <w:color w:val="000000"/>
          <w:kern w:val="2"/>
          <w:sz w:val="21"/>
          <w:szCs w:val="21"/>
          <w:highlight w:val="yellow"/>
          <w:lang w:val="en-US" w:eastAsia="zh-CN" w:bidi="ar"/>
          <w:woUserID w:val="1"/>
        </w:rPr>
        <w:t>和通道</w:t>
      </w:r>
      <w:r>
        <w:rPr>
          <w:rFonts w:hint="default" w:ascii="Arial" w:hAnsi="Arial" w:eastAsia="微软雅黑" w:cs="Arial"/>
          <w:b/>
          <w:bCs/>
          <w:color w:val="000000"/>
          <w:kern w:val="2"/>
          <w:sz w:val="21"/>
          <w:szCs w:val="21"/>
          <w:highlight w:val="yellow"/>
          <w:lang w:val="en-US" w:eastAsia="zh-CN" w:bidi="ar"/>
          <w:woUserID w:val="1"/>
        </w:rPr>
        <w:t>4</w:t>
      </w:r>
    </w:p>
    <w:p w14:paraId="4CE1EEC7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1"/>
          <w:szCs w:val="21"/>
          <w:highlight w:val="yellow"/>
          <w:lang w:val="en-US" w:eastAsia="zh" w:bidi="ar"/>
          <w:woUserID w:val="1"/>
        </w:rPr>
        <w:t>在此Run开始前</w:t>
      </w:r>
      <w:r>
        <w:rPr>
          <w:rFonts w:hint="eastAsia" w:ascii="微软雅黑" w:hAnsi="微软雅黑" w:cs="微软雅黑"/>
          <w:b/>
          <w:bCs/>
          <w:color w:val="000000"/>
          <w:kern w:val="2"/>
          <w:sz w:val="21"/>
          <w:szCs w:val="21"/>
          <w:highlight w:val="yellow"/>
          <w:lang w:val="en-US" w:eastAsia="zh" w:bidi="ar"/>
          <w:woUserID w:val="1"/>
        </w:rPr>
        <w:t>，</w:t>
      </w:r>
      <w:r>
        <w:rPr>
          <w:rFonts w:hint="eastAsia"/>
          <w:b/>
          <w:bCs/>
          <w:color w:val="000000"/>
          <w:highlight w:val="yellow"/>
          <w:lang w:eastAsia="zh"/>
          <w:woUserID w:val="1"/>
        </w:rPr>
        <w:t>digitizer通道0换到了通道15</w:t>
      </w:r>
    </w:p>
    <w:p w14:paraId="69A04134">
      <w:pPr>
        <w:rPr>
          <w:rFonts w:hint="eastAsia"/>
          <w:lang w:eastAsia="zh"/>
          <w:woUserID w:val="1"/>
        </w:rPr>
      </w:pPr>
    </w:p>
    <w:p w14:paraId="24997E90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4 :</w:t>
      </w:r>
    </w:p>
    <w:p w14:paraId="02A04EB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开始时间：2026.05.29 23:00</w:t>
      </w:r>
    </w:p>
    <w:p w14:paraId="03F3BF6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结束时间：？？？（每个Run持续十分钟）</w:t>
      </w:r>
    </w:p>
    <w:p w14:paraId="1378DC3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符合条件：C4+C6</w:t>
      </w:r>
    </w:p>
    <w:p w14:paraId="5F80DB7D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阈值：50 mv</w:t>
      </w:r>
    </w:p>
    <w:p w14:paraId="43CFACA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3FA1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B52C42C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F14481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19D2F05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27650F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894B03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38141B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CF8272C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0F1EF4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HV_2C.1</w:t>
            </w:r>
          </w:p>
        </w:tc>
      </w:tr>
      <w:tr w14:paraId="4CDC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D426161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3FCF1F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116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508489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39F332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449E08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4B6C76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8D271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AFD245D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</w:tr>
    </w:tbl>
    <w:p w14:paraId="1C26922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DAQ设备：示波器，digitizer，FPGA</w:t>
      </w:r>
    </w:p>
    <w:p w14:paraId="298F73D9">
      <w:pPr>
        <w:numPr>
          <w:ilvl w:val="0"/>
          <w:numId w:val="0"/>
        </w:numPr>
        <w:ind w:leftChars="0"/>
        <w:rPr>
          <w:rFonts w:hint="eastAsia"/>
          <w:color w:val="000000"/>
          <w:lang w:eastAsia="zh"/>
          <w:woUserID w:val="1"/>
        </w:rPr>
      </w:pPr>
    </w:p>
    <w:p w14:paraId="2F421C0D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文件夹时间戳：20260530_150033</w:t>
      </w:r>
    </w:p>
    <w:p w14:paraId="6D5416AF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3 :</w:t>
      </w:r>
    </w:p>
    <w:p w14:paraId="0BC27150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开始时间：2026.05.30 ~9:18</w:t>
      </w:r>
    </w:p>
    <w:p w14:paraId="686626B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结束时间：</w:t>
      </w:r>
      <w:r>
        <w:rPr>
          <w:rFonts w:hint="eastAsia"/>
          <w:lang w:eastAsia="zh"/>
          <w:woUserID w:val="2"/>
        </w:rPr>
        <w:t>2026.05.30 ~10:13</w:t>
      </w:r>
    </w:p>
    <w:p w14:paraId="0A8D32E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符合条件：C4+C6</w:t>
      </w:r>
    </w:p>
    <w:p w14:paraId="66CDB9C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阈值：50 mv</w:t>
      </w:r>
    </w:p>
    <w:p w14:paraId="4223440C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6B22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248E193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06F4D1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A94FDE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6E23165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D96135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17867F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1D7D8E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3C8990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7976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AE27993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501D0BF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2"/>
              </w:rPr>
              <w:t>116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884405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2CE6B0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93D19BB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59CEB3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55A479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ACB630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393AA57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DAQ设备：示波器，digitizer，FPGA</w:t>
      </w:r>
    </w:p>
    <w:p w14:paraId="270AF3F0">
      <w:pPr>
        <w:numPr>
          <w:ilvl w:val="0"/>
          <w:numId w:val="0"/>
        </w:numPr>
        <w:ind w:leftChars="0"/>
        <w:rPr>
          <w:rFonts w:hint="eastAsia"/>
          <w:color w:val="000000"/>
          <w:lang w:eastAsia="zh"/>
          <w:woUserID w:val="2"/>
        </w:rPr>
      </w:pPr>
    </w:p>
    <w:p w14:paraId="475F3A89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4 :</w:t>
      </w:r>
    </w:p>
    <w:p w14:paraId="5DF5CB3A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开始时间：2026.05.30 ~10:13</w:t>
      </w:r>
    </w:p>
    <w:p w14:paraId="05BA452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结束时间：</w:t>
      </w:r>
      <w:r>
        <w:rPr>
          <w:rFonts w:hint="eastAsia"/>
          <w:lang w:eastAsia="zh"/>
          <w:woUserID w:val="2"/>
        </w:rPr>
        <w:t>2026.05.30 ~11:25</w:t>
      </w:r>
      <w:r>
        <w:rPr>
          <w:rFonts w:hint="eastAsia"/>
          <w:color w:val="000000"/>
          <w:lang w:eastAsia="zh"/>
          <w:woUserID w:val="2"/>
        </w:rPr>
        <w:t>（每个Run持续十分钟）</w:t>
      </w:r>
    </w:p>
    <w:p w14:paraId="25A340B0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符合条件：C4+C6</w:t>
      </w:r>
    </w:p>
    <w:p w14:paraId="5F171BF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阈值：50 mv</w:t>
      </w:r>
    </w:p>
    <w:p w14:paraId="63087CE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3E3CC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5370E2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82C970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88C822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F443F2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BECB81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9DD442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E19194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C84CA2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766B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0018EFF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2A96574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2"/>
              </w:rPr>
              <w:t>106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D79AD2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CF36DD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02CE751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B10AB4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D9D7B5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362979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2299EF2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DAQ设备：示波器，digitizer，FPGA</w:t>
      </w:r>
    </w:p>
    <w:p w14:paraId="722C1AE8">
      <w:pPr>
        <w:rPr>
          <w:rFonts w:hint="eastAsia"/>
          <w:lang w:eastAsia="zh"/>
        </w:rPr>
      </w:pPr>
    </w:p>
    <w:p w14:paraId="0570192F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8+Run 9 :</w:t>
      </w:r>
    </w:p>
    <w:p w14:paraId="60FDE27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开始时间：2026.05.30 ~11:30</w:t>
      </w:r>
    </w:p>
    <w:p w14:paraId="19583E9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结束时间：</w:t>
      </w:r>
      <w:r>
        <w:rPr>
          <w:rFonts w:hint="eastAsia"/>
          <w:lang w:eastAsia="zh"/>
          <w:woUserID w:val="2"/>
        </w:rPr>
        <w:t>2026.05.30 ~12:38</w:t>
      </w:r>
      <w:r>
        <w:rPr>
          <w:rFonts w:hint="eastAsia"/>
          <w:color w:val="000000"/>
          <w:lang w:eastAsia="zh"/>
          <w:woUserID w:val="2"/>
        </w:rPr>
        <w:t>（每个Run持续十分钟）</w:t>
      </w:r>
    </w:p>
    <w:p w14:paraId="6D9C42D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符合条件：C4+C6</w:t>
      </w:r>
    </w:p>
    <w:p w14:paraId="7F7E722A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阈值：50 mv</w:t>
      </w:r>
    </w:p>
    <w:p w14:paraId="30AC3FF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6656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51F5B9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04B055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DE6F74C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7A45D7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8F693C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213465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FDC9F9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5B1B78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0F7D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2A3DDEE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6AA7A72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2"/>
              </w:rPr>
              <w:t>96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4F97E23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3235D1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196DC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66C8921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597941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EF2451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78A2C72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DAQ设备：示波器，digitizer，FPGA</w:t>
      </w:r>
    </w:p>
    <w:p w14:paraId="3D7EB16A">
      <w:pPr>
        <w:numPr>
          <w:ilvl w:val="0"/>
          <w:numId w:val="0"/>
        </w:numPr>
        <w:ind w:leftChars="0"/>
        <w:rPr>
          <w:rFonts w:hint="eastAsia"/>
          <w:color w:val="000000"/>
          <w:lang w:eastAsia="zh"/>
          <w:woUserID w:val="1"/>
        </w:rPr>
      </w:pPr>
    </w:p>
    <w:p w14:paraId="24095404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2"/>
        </w:rPr>
      </w:pPr>
    </w:p>
    <w:p w14:paraId="76855707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文件夹时间戳：20260530_192428</w:t>
      </w:r>
    </w:p>
    <w:p w14:paraId="1F7E4412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6+7+8:</w:t>
      </w:r>
    </w:p>
    <w:p w14:paraId="783163B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开始时间：2026.5.30 14:53</w:t>
      </w:r>
    </w:p>
    <w:p w14:paraId="117B3C78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结束时间：2026.5.30 16:11</w:t>
      </w:r>
    </w:p>
    <w:p w14:paraId="15E4AA63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符合条件：C4+C7</w:t>
      </w:r>
    </w:p>
    <w:p w14:paraId="5508A47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阈值：50mV</w:t>
      </w:r>
    </w:p>
    <w:p w14:paraId="691B5E3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58FA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D54CDD8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076254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20B8B8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C8C78B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1B288E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38F0DC6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4D4434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2A141E5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7927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849A4D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D5641D2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2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E82234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713EFA0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B57E08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C9DAA6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E1C280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2BF18E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1C6AFD1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DAQ设备：示波器、digitizer、FPGA</w:t>
      </w:r>
    </w:p>
    <w:p w14:paraId="61A84943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14AF1C66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9:</w:t>
      </w:r>
    </w:p>
    <w:p w14:paraId="4C90359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开始时间：2026.5.30 16:23</w:t>
      </w:r>
    </w:p>
    <w:p w14:paraId="73244DB6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结束时间：2026.5.30 17:00</w:t>
      </w:r>
    </w:p>
    <w:p w14:paraId="65795E0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符合条件：C4(50mV)+C3(70mV)</w:t>
      </w:r>
    </w:p>
    <w:p w14:paraId="654649F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</w:t>
      </w:r>
    </w:p>
    <w:p w14:paraId="4C3F040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5A14C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AA01C92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3AF104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C873534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ED6E94C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BC0274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840991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CDB6CD5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11AF4E7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0639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17282A5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D655A9B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7122C5D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A32D8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7F3AEFC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BE1D76C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3AABA11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4E8022F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2BDDC9B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DAQ设备：示波器、digitizer、FPGA</w:t>
      </w:r>
    </w:p>
    <w:p w14:paraId="783137E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测试目标：测量两相邻DC sensor的时间分辨</w:t>
      </w:r>
    </w:p>
    <w:p w14:paraId="1E65236C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1F4FFB77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7AC90E6A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44"/>
          <w:szCs w:val="44"/>
          <w:lang w:eastAsia="zh"/>
          <w:woUserID w:val="2"/>
        </w:rPr>
      </w:pPr>
      <w:r>
        <w:rPr>
          <w:rFonts w:hint="eastAsia"/>
          <w:b/>
          <w:bCs/>
          <w:color w:val="FF0000"/>
          <w:sz w:val="44"/>
          <w:szCs w:val="44"/>
          <w:lang w:eastAsia="zh"/>
          <w:woUserID w:val="2"/>
        </w:rPr>
        <w:t>重要更改：</w:t>
      </w:r>
    </w:p>
    <w:p w14:paraId="0075A5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时间：2026-5-30 17:15</w:t>
      </w:r>
    </w:p>
    <w:p w14:paraId="640B69F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目标：用两个相似，同Wafer AC-LGAD，测试时间分辨。</w:t>
      </w:r>
    </w:p>
    <w:p w14:paraId="6054B2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具体更改：</w:t>
      </w:r>
    </w:p>
    <w:p w14:paraId="2161A75B">
      <w:pPr>
        <w:numPr>
          <w:ilvl w:val="0"/>
          <w:numId w:val="4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default"/>
          <w:b w:val="0"/>
          <w:bCs w:val="0"/>
          <w:color w:val="000000"/>
          <w:sz w:val="21"/>
          <w:szCs w:val="21"/>
          <w:lang w:val="en" w:eastAsia="zh"/>
          <w:woUserID w:val="2"/>
        </w:rPr>
        <w:t>draw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 xml:space="preserve"> 6、7 AC-sensor （strip, tracker 3 4）分别接入示波器：</w:t>
      </w:r>
    </w:p>
    <w:p w14:paraId="2817825B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7(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 xml:space="preserve">amp ch 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345)-&gt; OSC(678)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，电极对应543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 xml:space="preserve"> ，原 dig（26 27 28) 中心电极为strip4，放大板通道为sig4，对应OSC7</w:t>
      </w:r>
    </w:p>
    <w:p w14:paraId="67BB6525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6(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 xml:space="preserve">amp ch 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125)-&gt;OSC(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3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45)，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电极对应453，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原 dig（10 11 14) ，中心电极为 strip4，放大板通道为sig1，对应OSC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3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，</w:t>
      </w:r>
    </w:p>
    <w:p w14:paraId="0801981A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DUT (</w:t>
      </w:r>
      <w:r>
        <w:rPr>
          <w:rFonts w:hint="default"/>
          <w:b w:val="0"/>
          <w:bCs w:val="0"/>
          <w:color w:val="000000"/>
          <w:sz w:val="21"/>
          <w:szCs w:val="21"/>
          <w:lang w:val="en" w:eastAsia="zh"/>
          <w:woUserID w:val="2"/>
        </w:rPr>
        <w:t>draw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 xml:space="preserve"> 5）</w:t>
      </w:r>
    </w:p>
    <w:p w14:paraId="084AEFA8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12345 -&gt; dig10 11 14 26 27</w:t>
      </w:r>
    </w:p>
    <w:p w14:paraId="78D880EE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原1234-&gt; OSC5678</w:t>
      </w:r>
    </w:p>
    <w:p w14:paraId="5A171EFB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REF DC 1 (</w:t>
      </w:r>
      <w:r>
        <w:rPr>
          <w:rFonts w:hint="default"/>
          <w:b w:val="0"/>
          <w:bCs w:val="0"/>
          <w:color w:val="000000"/>
          <w:sz w:val="21"/>
          <w:szCs w:val="21"/>
          <w:lang w:val="en" w:eastAsia="zh"/>
          <w:woUserID w:val="2"/>
        </w:rPr>
        <w:t>draw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 xml:space="preserve"> 3) </w:t>
      </w:r>
    </w:p>
    <w:p w14:paraId="6F030EB8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接到dig 28</w:t>
      </w:r>
    </w:p>
    <w:p w14:paraId="6D43A3EC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原对应 OSC 4</w:t>
      </w:r>
    </w:p>
    <w:p w14:paraId="6A0E6998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最早对应 OSC 3</w:t>
      </w:r>
    </w:p>
    <w:p w14:paraId="7ADA2F99"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REF DC 2 （</w:t>
      </w:r>
      <w:r>
        <w:rPr>
          <w:rFonts w:hint="default"/>
          <w:b w:val="0"/>
          <w:bCs w:val="0"/>
          <w:color w:val="000000"/>
          <w:sz w:val="21"/>
          <w:szCs w:val="21"/>
          <w:lang w:val="en" w:eastAsia="zh"/>
          <w:woUserID w:val="2"/>
        </w:rPr>
        <w:t>draw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 xml:space="preserve"> 4）</w:t>
      </w:r>
    </w:p>
    <w:p w14:paraId="0841FDDC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接到 dig29</w:t>
      </w:r>
    </w:p>
    <w:p w14:paraId="6C73A23C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原对应OSC 3</w:t>
      </w:r>
    </w:p>
    <w:p w14:paraId="6AFD91BD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2"/>
        </w:rPr>
        <w:t>最早对应OSC 4</w:t>
      </w:r>
    </w:p>
    <w:p w14:paraId="216993FF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59E5B6AC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Run 10:</w:t>
      </w:r>
    </w:p>
    <w:p w14:paraId="4FD16876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开始时间：2026.5.30 ?</w:t>
      </w:r>
    </w:p>
    <w:p w14:paraId="14969BFB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结束时间：2026.5.30 ?</w:t>
      </w:r>
    </w:p>
    <w:p w14:paraId="0C9FEA3D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符合条件：C5+C7</w:t>
      </w:r>
    </w:p>
    <w:p w14:paraId="6A1484B3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阈值：?</w:t>
      </w:r>
    </w:p>
    <w:p w14:paraId="56EAE7E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eastAsia"/>
          <w:color w:val="000000"/>
          <w:vertAlign w:val="baseline"/>
          <w:lang w:eastAsia="zh"/>
          <w:woUserID w:val="2"/>
        </w:rPr>
      </w:pPr>
      <w:r>
        <w:rPr>
          <w:rFonts w:hint="eastAsia"/>
          <w:color w:val="000000"/>
          <w:lang w:eastAsia="zh"/>
          <w:woUserID w:val="2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14:paraId="4B25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61186EB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94C6A56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DUT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5ACCAD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A24A25F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HV_4C.1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F88B89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0CD7014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HV_4C.3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8382D5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EC75D2F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2"/>
              </w:rPr>
              <w:t>HV_2C.1</w:t>
            </w:r>
          </w:p>
        </w:tc>
      </w:tr>
      <w:tr w14:paraId="620B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044180F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2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CF934F1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126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11E1A6C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180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64E368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EA63F6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11EB2D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152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657A24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100</w:t>
            </w:r>
          </w:p>
        </w:tc>
        <w:tc>
          <w:tcPr>
            <w:tcW w:w="1039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617EED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2"/>
              </w:rPr>
              <w:t>160</w:t>
            </w:r>
          </w:p>
        </w:tc>
      </w:tr>
    </w:tbl>
    <w:p w14:paraId="7E3F2D0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DAQ设备：示波器、digitizer、FPGA</w:t>
      </w:r>
    </w:p>
    <w:p w14:paraId="19DFD29F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测试目标：测量两相邻AC sensor的时间分辨</w:t>
      </w:r>
    </w:p>
    <w:p w14:paraId="707EADD6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42E3F3FB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45E59C5C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5B12C8FA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</w:pPr>
      <w:r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  <w:t>重要更改：</w:t>
      </w:r>
    </w:p>
    <w:p w14:paraId="2E36F5B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时间：2026-6-3 16:44</w:t>
      </w:r>
    </w:p>
    <w:p w14:paraId="413E0D4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目标：两两组合，测量相似AC时间分辨</w:t>
      </w:r>
    </w:p>
    <w:p w14:paraId="71EACA1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具体更改：</w:t>
      </w:r>
    </w:p>
    <w:p w14:paraId="4AF3714B">
      <w:pPr>
        <w:numPr>
          <w:ilvl w:val="0"/>
          <w:numId w:val="5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DUT (变为了W2P3-9), Trk2, Trk6, Trk7 (&lt;------- beam)</w:t>
      </w:r>
    </w:p>
    <w:p w14:paraId="49B6B19F">
      <w:pPr>
        <w:numPr>
          <w:ilvl w:val="0"/>
          <w:numId w:val="5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DUT 使用了高压4</w:t>
      </w:r>
    </w:p>
    <w:p w14:paraId="263F72C0">
      <w:pPr>
        <w:numPr>
          <w:ilvl w:val="0"/>
          <w:numId w:val="5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由于低压通道数变化，更改低压源供电参数以保证板子上低压符合要求：</w:t>
      </w:r>
    </w:p>
    <w:p w14:paraId="29B07B48">
      <w:pPr>
        <w:numPr>
          <w:ilvl w:val="0"/>
          <w:numId w:val="0"/>
        </w:numP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</w:p>
    <w:tbl>
      <w:tblPr>
        <w:tblStyle w:val="12"/>
        <w:tblW w:w="755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933"/>
        <w:gridCol w:w="1843"/>
        <w:gridCol w:w="1843"/>
      </w:tblGrid>
      <w:tr w14:paraId="2B48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12E4CE0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正压</w:t>
            </w:r>
          </w:p>
        </w:tc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6B87F8E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正压电流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173F88C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负压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0347B96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负压电流</w:t>
            </w:r>
          </w:p>
        </w:tc>
      </w:tr>
      <w:tr w14:paraId="1C21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80E3A8E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4.1 V</w:t>
            </w:r>
          </w:p>
        </w:tc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A00774A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1.75 A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5EC96F1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 xml:space="preserve">1.8 V 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1EDA3BF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 xml:space="preserve">1.31 A </w:t>
            </w:r>
          </w:p>
        </w:tc>
      </w:tr>
    </w:tbl>
    <w:p w14:paraId="15360F4B">
      <w:pPr>
        <w:numPr>
          <w:ilvl w:val="0"/>
          <w:numId w:val="0"/>
        </w:numP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</w:p>
    <w:p w14:paraId="7DA23B1F">
      <w:pPr>
        <w:numPr>
          <w:ilvl w:val="0"/>
          <w:numId w:val="0"/>
        </w:numPr>
        <w:rPr>
          <w:rFonts w:hint="eastAsia"/>
          <w:b/>
          <w:bCs/>
          <w:color w:val="FF0000"/>
          <w:sz w:val="30"/>
          <w:szCs w:val="30"/>
          <w:highlight w:val="yellow"/>
          <w:lang w:eastAsia="zh"/>
          <w:woUserID w:val="1"/>
        </w:rPr>
      </w:pPr>
      <w:r>
        <w:rPr>
          <w:rFonts w:hint="eastAsia"/>
          <w:b/>
          <w:bCs/>
          <w:color w:val="FF0000"/>
          <w:sz w:val="30"/>
          <w:szCs w:val="30"/>
          <w:highlight w:val="yellow"/>
          <w:lang w:eastAsia="zh"/>
          <w:woUserID w:val="1"/>
        </w:rPr>
        <w:t>注意事项：必须先关闭低压源再换板子！！！！！！</w:t>
      </w:r>
    </w:p>
    <w:p w14:paraId="5F000F5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</w:p>
    <w:p w14:paraId="1DC0614E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12A349F3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2"/>
        </w:rPr>
        <w:t>文件夹时间戳：20260</w:t>
      </w:r>
      <w:r>
        <w:rPr>
          <w:rFonts w:hint="eastAsia"/>
          <w:lang w:eastAsia="zh"/>
          <w:woUserID w:val="1"/>
        </w:rPr>
        <w:t>602_170452</w:t>
      </w:r>
    </w:p>
    <w:p w14:paraId="6F0FB99C">
      <w:pPr>
        <w:pStyle w:val="4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 xml:space="preserve">Run </w:t>
      </w:r>
      <w:r>
        <w:rPr>
          <w:rFonts w:hint="eastAsia"/>
          <w:lang w:eastAsia="zh"/>
          <w:woUserID w:val="1"/>
        </w:rPr>
        <w:t>1</w:t>
      </w:r>
      <w:r>
        <w:rPr>
          <w:rFonts w:hint="eastAsia"/>
          <w:lang w:eastAsia="zh"/>
          <w:woUserID w:val="2"/>
        </w:rPr>
        <w:t>:</w:t>
      </w:r>
    </w:p>
    <w:p w14:paraId="0A636722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阈值：</w:t>
      </w:r>
      <w:r>
        <w:rPr>
          <w:rFonts w:hint="eastAsia"/>
          <w:lang w:eastAsia="zh"/>
          <w:woUserID w:val="1"/>
        </w:rPr>
        <w:t>7</w:t>
      </w:r>
      <w:r>
        <w:rPr>
          <w:rFonts w:hint="eastAsia"/>
          <w:lang w:eastAsia="zh"/>
          <w:woUserID w:val="2"/>
        </w:rPr>
        <w:t>0mV</w:t>
      </w:r>
    </w:p>
    <w:p w14:paraId="0B32C7A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>备注：测量两个来自Wafer6的strip型传感器的时间分辨</w:t>
      </w:r>
      <w:r>
        <w:rPr>
          <w:rFonts w:hint="default"/>
          <w:lang w:val="en" w:eastAsia="zh"/>
          <w:woUserID w:val="6"/>
        </w:rPr>
        <w:t>。</w:t>
      </w:r>
    </w:p>
    <w:p w14:paraId="613698B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>DAQ设备：示波器</w:t>
      </w:r>
    </w:p>
    <w:p w14:paraId="5AF7D81D">
      <w:pPr>
        <w:numPr>
          <w:ilvl w:val="0"/>
          <w:numId w:val="0"/>
        </w:numPr>
        <w:ind w:leftChars="0"/>
        <w:rPr>
          <w:rFonts w:hint="eastAsia"/>
          <w:lang w:eastAsia="zh"/>
          <w:woUserID w:val="2"/>
        </w:rPr>
      </w:pPr>
    </w:p>
    <w:p w14:paraId="00D4471C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测试Draw6+Draw7：高压扫描测试</w:t>
      </w:r>
    </w:p>
    <w:p w14:paraId="362775B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Draw6：OSC 3(CENTER) 4 5</w:t>
      </w:r>
    </w:p>
    <w:p w14:paraId="4168D9CA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Draw7: OSC 6 7(CENTER) 8</w:t>
      </w:r>
    </w:p>
    <w:p w14:paraId="008DFDB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64E4348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开始时间：2026.6.04 18:32</w:t>
      </w:r>
    </w:p>
    <w:p w14:paraId="6521B7F7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>结束时间：2026.6.04 20:47</w:t>
      </w:r>
    </w:p>
    <w:p w14:paraId="35949086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02F87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7CACF6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79D2D5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7CD69C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25BD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8D506E1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46C6EAF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D2AE12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</w:tr>
    </w:tbl>
    <w:p w14:paraId="2CE46C7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1"/>
        </w:rPr>
        <w:t>Draw6-Draw7\</w:t>
      </w:r>
      <w:r>
        <w:rPr>
          <w:rFonts w:hint="eastAsia"/>
          <w:lang w:eastAsia="zh"/>
          <w:woUserID w:val="1"/>
        </w:rPr>
        <w:t>\</w:t>
      </w:r>
      <w:r>
        <w:rPr>
          <w:rFonts w:hint="eastAsia"/>
          <w:color w:val="FF0000"/>
          <w:highlight w:val="yellow"/>
          <w:lang w:eastAsia="zh"/>
          <w:woUserID w:val="1"/>
        </w:rPr>
        <w:t>160V</w:t>
      </w:r>
      <w:r>
        <w:rPr>
          <w:rFonts w:hint="eastAsia"/>
          <w:lang w:eastAsia="zh"/>
          <w:woUserID w:val="1"/>
        </w:rPr>
        <w:t>-152V</w:t>
      </w:r>
    </w:p>
    <w:p w14:paraId="279CC18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1"/>
        </w:rPr>
        <w:t>\</w:t>
      </w:r>
      <w:r>
        <w:rPr>
          <w:rFonts w:hint="eastAsia"/>
          <w:color w:val="FF0000"/>
          <w:highlight w:val="yellow"/>
          <w:lang w:eastAsia="zh"/>
          <w:woUserID w:val="1"/>
        </w:rPr>
        <w:t>160V</w:t>
      </w:r>
      <w:r>
        <w:rPr>
          <w:rFonts w:hint="eastAsia"/>
          <w:lang w:eastAsia="zh"/>
          <w:woUserID w:val="1"/>
        </w:rPr>
        <w:t>-152V</w:t>
      </w:r>
    </w:p>
    <w:p w14:paraId="539F6B6A">
      <w:pPr>
        <w:numPr>
          <w:ilvl w:val="0"/>
          <w:numId w:val="0"/>
        </w:numPr>
        <w:ind w:left="420" w:leftChars="0"/>
        <w:rPr>
          <w:rFonts w:hint="eastAsia"/>
          <w:lang w:eastAsia="zh"/>
          <w:woUserID w:val="2"/>
        </w:rPr>
      </w:pPr>
    </w:p>
    <w:p w14:paraId="2F6CE96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开始时间：2026.6.04 21:25</w:t>
      </w:r>
    </w:p>
    <w:p w14:paraId="34FA1417">
      <w:pPr>
        <w:numPr>
          <w:ilvl w:val="1"/>
          <w:numId w:val="3"/>
        </w:numPr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结束时间：2026.6.04 </w:t>
      </w:r>
      <w:r>
        <w:rPr>
          <w:rFonts w:hint="default"/>
          <w:lang w:val="en" w:eastAsia="zh"/>
          <w:woUserID w:val="6"/>
        </w:rPr>
        <w:t>23:00</w:t>
      </w:r>
    </w:p>
    <w:p w14:paraId="5BCC166A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22F9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9959E28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266EB7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C02D51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24F2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D6DA68C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7D9698B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150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A55633B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152</w:t>
            </w:r>
          </w:p>
        </w:tc>
      </w:tr>
    </w:tbl>
    <w:p w14:paraId="666F6022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1"/>
        </w:rPr>
        <w:t>Draw6-Draw7\</w:t>
      </w:r>
      <w:r>
        <w:rPr>
          <w:rFonts w:hint="eastAsia"/>
          <w:lang w:eastAsia="zh"/>
          <w:woUserID w:val="1"/>
        </w:rPr>
        <w:t>\</w:t>
      </w:r>
      <w:r>
        <w:rPr>
          <w:rFonts w:hint="eastAsia"/>
          <w:color w:val="FF0000"/>
          <w:highlight w:val="yellow"/>
          <w:lang w:eastAsia="zh"/>
          <w:woUserID w:val="1"/>
        </w:rPr>
        <w:t>150V</w:t>
      </w:r>
      <w:r>
        <w:rPr>
          <w:rFonts w:hint="eastAsia"/>
          <w:lang w:eastAsia="zh"/>
          <w:woUserID w:val="1"/>
        </w:rPr>
        <w:t>-152V</w:t>
      </w:r>
    </w:p>
    <w:p w14:paraId="6590150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1"/>
        </w:rPr>
        <w:t>\</w:t>
      </w:r>
      <w:r>
        <w:rPr>
          <w:rFonts w:hint="eastAsia"/>
          <w:color w:val="FF0000"/>
          <w:highlight w:val="yellow"/>
          <w:lang w:eastAsia="zh"/>
          <w:woUserID w:val="1"/>
        </w:rPr>
        <w:t>150V</w:t>
      </w:r>
      <w:r>
        <w:rPr>
          <w:rFonts w:hint="eastAsia"/>
          <w:lang w:eastAsia="zh"/>
          <w:woUserID w:val="1"/>
        </w:rPr>
        <w:t>-152V</w:t>
      </w:r>
    </w:p>
    <w:p w14:paraId="02B84281">
      <w:pPr>
        <w:numPr>
          <w:ilvl w:val="0"/>
          <w:numId w:val="0"/>
        </w:numPr>
        <w:ind w:left="420" w:leftChars="0"/>
        <w:rPr>
          <w:rFonts w:hint="eastAsia"/>
          <w:lang w:eastAsia="zh"/>
          <w:woUserID w:val="2"/>
        </w:rPr>
      </w:pPr>
    </w:p>
    <w:p w14:paraId="1B1EE7C7">
      <w:pPr>
        <w:numPr>
          <w:ilvl w:val="0"/>
          <w:numId w:val="0"/>
        </w:numPr>
        <w:rPr>
          <w:rFonts w:hint="default"/>
          <w:b w:val="0"/>
          <w:bCs w:val="0"/>
          <w:color w:val="FF0000"/>
          <w:sz w:val="21"/>
          <w:szCs w:val="21"/>
          <w:lang w:val="en" w:eastAsia="zh"/>
          <w:woUserID w:val="1"/>
        </w:rPr>
      </w:pPr>
      <w:r>
        <w:rPr>
          <w:rFonts w:hint="eastAsia"/>
          <w:b w:val="0"/>
          <w:bCs w:val="0"/>
          <w:color w:val="FF0000"/>
          <w:sz w:val="21"/>
          <w:szCs w:val="21"/>
          <w:lang w:eastAsia="zh"/>
          <w:woUserID w:val="1"/>
        </w:rPr>
        <w:t>重要</w:t>
      </w:r>
      <w:r>
        <w:rPr>
          <w:rFonts w:hint="default"/>
          <w:b w:val="0"/>
          <w:bCs w:val="0"/>
          <w:color w:val="FF0000"/>
          <w:sz w:val="21"/>
          <w:szCs w:val="21"/>
          <w:lang w:val="en" w:eastAsia="zh"/>
          <w:woUserID w:val="1"/>
        </w:rPr>
        <w:t>发现</w:t>
      </w:r>
      <w:r>
        <w:rPr>
          <w:rFonts w:hint="eastAsia"/>
          <w:b w:val="0"/>
          <w:bCs w:val="0"/>
          <w:color w:val="FF0000"/>
          <w:sz w:val="21"/>
          <w:szCs w:val="21"/>
          <w:lang w:eastAsia="zh"/>
          <w:woUserID w:val="1"/>
        </w:rPr>
        <w:t>：</w:t>
      </w:r>
      <w:r>
        <w:rPr>
          <w:rFonts w:hint="default"/>
          <w:b w:val="0"/>
          <w:bCs w:val="0"/>
          <w:color w:val="FF0000"/>
          <w:sz w:val="21"/>
          <w:szCs w:val="21"/>
          <w:lang w:val="en" w:eastAsia="zh"/>
          <w:woUserID w:val="1"/>
        </w:rPr>
        <w:t>152V对于Draw7的sensor太高，临近击穿，因此调整到145V工作电压</w:t>
      </w:r>
    </w:p>
    <w:p w14:paraId="2F47B599">
      <w:pPr>
        <w:numPr>
          <w:ilvl w:val="0"/>
          <w:numId w:val="0"/>
        </w:numPr>
        <w:rPr>
          <w:rFonts w:hint="default"/>
          <w:b w:val="0"/>
          <w:bCs w:val="0"/>
          <w:color w:val="FF0000"/>
          <w:sz w:val="21"/>
          <w:szCs w:val="21"/>
          <w:lang w:val="en" w:eastAsia="zh"/>
          <w:woUserID w:val="1"/>
        </w:rPr>
      </w:pPr>
    </w:p>
    <w:p w14:paraId="7631E1E2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3036E04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2026/6/4 23:11</w:t>
      </w:r>
    </w:p>
    <w:p w14:paraId="7A4D7D6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1:42</w:t>
      </w:r>
    </w:p>
    <w:p w14:paraId="502F143B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67FE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4CA4B9E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78569A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2C839E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294C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2689358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FD6870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3885A2F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6"/>
              </w:rPr>
              <w:t>145</w:t>
            </w:r>
          </w:p>
        </w:tc>
      </w:tr>
    </w:tbl>
    <w:p w14:paraId="7602D0B0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160V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38E9E6D1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160V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629FE3A2">
      <w:pPr>
        <w:numPr>
          <w:ilvl w:val="0"/>
          <w:numId w:val="0"/>
        </w:numPr>
        <w:rPr>
          <w:rFonts w:hint="default"/>
          <w:b w:val="0"/>
          <w:bCs w:val="0"/>
          <w:color w:val="FF0000"/>
          <w:sz w:val="21"/>
          <w:szCs w:val="21"/>
          <w:lang w:val="en" w:eastAsia="zh"/>
          <w:woUserID w:val="1"/>
        </w:rPr>
      </w:pPr>
    </w:p>
    <w:p w14:paraId="3AA5AB8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  <w:r>
        <w:rPr>
          <w:rFonts w:hint="eastAsia"/>
          <w:b/>
          <w:bCs/>
          <w:color w:val="FF0000"/>
          <w:highlight w:val="yellow"/>
          <w:lang w:eastAsia="zh"/>
          <w:woUserID w:val="6"/>
        </w:rPr>
        <w:t>C</w:t>
      </w: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5</w:t>
      </w:r>
      <w:r>
        <w:rPr>
          <w:rFonts w:hint="eastAsia"/>
          <w:lang w:eastAsia="zh"/>
          <w:woUserID w:val="6"/>
        </w:rPr>
        <w:t>+C7</w:t>
      </w:r>
    </w:p>
    <w:p w14:paraId="27FB983B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2026/6/4 23:11</w:t>
      </w:r>
    </w:p>
    <w:p w14:paraId="120A2BB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1:42</w:t>
      </w:r>
    </w:p>
    <w:p w14:paraId="2AA416C2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4414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E5EA78C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4DF3C5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456D889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7868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5BB05D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9810AA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B069092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  <w:t>145</w:t>
            </w:r>
          </w:p>
        </w:tc>
      </w:tr>
    </w:tbl>
    <w:p w14:paraId="3FDFFE2B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color w:val="FF0000"/>
          <w:highlight w:val="yellow"/>
          <w:lang w:val="en" w:eastAsia="zh"/>
          <w:woUserID w:val="6"/>
        </w:rPr>
        <w:t>160V-145V-C5-C7</w:t>
      </w:r>
    </w:p>
    <w:p w14:paraId="4513CE5D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341E5507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color w:val="FF0000"/>
          <w:highlight w:val="yellow"/>
          <w:lang w:val="en" w:eastAsia="zh"/>
          <w:woUserID w:val="6"/>
        </w:rPr>
        <w:t>160V-145V-C5-C7</w:t>
      </w:r>
    </w:p>
    <w:p w14:paraId="18837229">
      <w:pPr>
        <w:numPr>
          <w:ilvl w:val="0"/>
          <w:numId w:val="0"/>
        </w:numPr>
        <w:ind w:left="420" w:leftChars="0"/>
        <w:rPr>
          <w:rFonts w:hint="default"/>
          <w:b/>
          <w:bCs/>
          <w:color w:val="FF0000"/>
          <w:sz w:val="24"/>
          <w:szCs w:val="24"/>
          <w:lang w:val="en" w:eastAsia="zh"/>
          <w:woUserID w:val="6"/>
        </w:rPr>
      </w:pPr>
    </w:p>
    <w:p w14:paraId="7E040738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233A3B2C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2026/6/5 3:25</w:t>
      </w:r>
    </w:p>
    <w:p w14:paraId="5C9405E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5:14</w:t>
      </w:r>
    </w:p>
    <w:p w14:paraId="35985D9F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4FD3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FE88B24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34174C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4D9EB7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4C14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A813EDC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BED392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160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47E793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  <w:t>145</w:t>
            </w:r>
          </w:p>
        </w:tc>
      </w:tr>
    </w:tbl>
    <w:p w14:paraId="671B1A1A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160V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-Batch2</w:t>
      </w:r>
    </w:p>
    <w:p w14:paraId="23BA2D8A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0FC6BAC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160V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-Batch2</w:t>
      </w:r>
    </w:p>
    <w:p w14:paraId="48270D0E">
      <w:pPr>
        <w:numPr>
          <w:ilvl w:val="0"/>
          <w:numId w:val="0"/>
        </w:numPr>
        <w:ind w:left="420" w:leftChars="0"/>
        <w:rPr>
          <w:rFonts w:hint="default"/>
          <w:b/>
          <w:bCs/>
          <w:color w:val="FF0000"/>
          <w:sz w:val="24"/>
          <w:szCs w:val="24"/>
          <w:lang w:val="en" w:eastAsia="zh"/>
          <w:woUserID w:val="6"/>
        </w:rPr>
      </w:pPr>
    </w:p>
    <w:p w14:paraId="1F6BBC3B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7B36B76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2026/6/5 5:14</w:t>
      </w:r>
    </w:p>
    <w:p w14:paraId="4BE9872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6:42</w:t>
      </w:r>
    </w:p>
    <w:p w14:paraId="2F6FD407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08ED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A13D351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5BD2A21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6F83B6C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2C39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A6C3092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1F3CECE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6"/>
              </w:rPr>
              <w:t>5</w:t>
            </w: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C302954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  <w:t>145</w:t>
            </w:r>
          </w:p>
        </w:tc>
      </w:tr>
    </w:tbl>
    <w:p w14:paraId="4EC935F4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5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189805AF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5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4F10A4A7">
      <w:pPr>
        <w:numPr>
          <w:ilvl w:val="0"/>
          <w:numId w:val="0"/>
        </w:numPr>
        <w:ind w:left="420" w:leftChars="0"/>
        <w:rPr>
          <w:rFonts w:hint="default"/>
          <w:b/>
          <w:bCs/>
          <w:color w:val="FF0000"/>
          <w:sz w:val="24"/>
          <w:szCs w:val="24"/>
          <w:lang w:val="en" w:eastAsia="zh"/>
          <w:woUserID w:val="6"/>
        </w:rPr>
      </w:pPr>
    </w:p>
    <w:p w14:paraId="0752915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22B4E13A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2026/6/5 6:42</w:t>
      </w:r>
    </w:p>
    <w:p w14:paraId="0D72EEE0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10:30</w:t>
      </w:r>
    </w:p>
    <w:p w14:paraId="0C8D1E37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69F8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6B5176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E16C18F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FB8C196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0177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43B4CBB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02DA2B9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6"/>
              </w:rPr>
              <w:t>4</w:t>
            </w: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A8E6966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145</w:t>
            </w:r>
          </w:p>
        </w:tc>
      </w:tr>
    </w:tbl>
    <w:p w14:paraId="2D8BC9A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4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6B0A071D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4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1AB3DCBC">
      <w:pPr>
        <w:numPr>
          <w:ilvl w:val="0"/>
          <w:numId w:val="0"/>
        </w:numPr>
        <w:ind w:left="420" w:leftChars="0"/>
        <w:rPr>
          <w:rFonts w:hint="default"/>
          <w:b/>
          <w:bCs/>
          <w:color w:val="FF0000"/>
          <w:sz w:val="24"/>
          <w:szCs w:val="24"/>
          <w:lang w:val="en" w:eastAsia="zh"/>
          <w:woUserID w:val="6"/>
        </w:rPr>
      </w:pPr>
    </w:p>
    <w:p w14:paraId="7714B85E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符合条件：C3+C7</w:t>
      </w:r>
    </w:p>
    <w:p w14:paraId="0560491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</w:t>
      </w:r>
      <w:r>
        <w:rPr>
          <w:rFonts w:hint="default"/>
          <w:lang w:val="en" w:eastAsia="zh"/>
          <w:woUserID w:val="6"/>
        </w:rPr>
        <w:t xml:space="preserve"> 2026/6/5 10:30</w:t>
      </w:r>
    </w:p>
    <w:p w14:paraId="24BBAF47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</w:t>
      </w:r>
      <w:r>
        <w:rPr>
          <w:rFonts w:hint="default"/>
          <w:lang w:val="en" w:eastAsia="zh"/>
          <w:woUserID w:val="6"/>
        </w:rPr>
        <w:t>2026/6/5 15:00</w:t>
      </w:r>
    </w:p>
    <w:p w14:paraId="633BB3F6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</w:tblGrid>
      <w:tr w14:paraId="7F38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13C1B39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24054A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HV_4C.2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A2AD7F3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0DB8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27FD5B1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351DFA8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6"/>
              </w:rPr>
              <w:t>3</w:t>
            </w: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0</w:t>
            </w:r>
          </w:p>
        </w:tc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DFCC13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145</w:t>
            </w:r>
          </w:p>
        </w:tc>
      </w:tr>
    </w:tbl>
    <w:p w14:paraId="1E6A5C92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Draw6-Draw7\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3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3297CDB0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保存到：D:\Codes\data\20260602_170452\RUN_0001\lecroy_wfm</w:t>
      </w:r>
      <w:r>
        <w:rPr>
          <w:rFonts w:hint="default"/>
          <w:lang w:val="en" w:eastAsia="zh"/>
          <w:woUserID w:val="6"/>
        </w:rPr>
        <w:t>\Draw6-Draw7-CID</w:t>
      </w:r>
      <w:r>
        <w:rPr>
          <w:rFonts w:hint="eastAsia"/>
          <w:lang w:eastAsia="zh"/>
          <w:woUserID w:val="6"/>
        </w:rPr>
        <w:t>\</w:t>
      </w:r>
      <w:r>
        <w:rPr>
          <w:rFonts w:hint="eastAsia"/>
          <w:color w:val="FF0000"/>
          <w:highlight w:val="yellow"/>
          <w:lang w:eastAsia="zh"/>
          <w:woUserID w:val="6"/>
        </w:rPr>
        <w:t>1</w:t>
      </w:r>
      <w:r>
        <w:rPr>
          <w:rFonts w:hint="default"/>
          <w:color w:val="FF0000"/>
          <w:highlight w:val="yellow"/>
          <w:lang w:val="en" w:eastAsia="zh"/>
          <w:woUserID w:val="6"/>
        </w:rPr>
        <w:t>3</w:t>
      </w:r>
      <w:r>
        <w:rPr>
          <w:rFonts w:hint="eastAsia"/>
          <w:color w:val="FF0000"/>
          <w:highlight w:val="yellow"/>
          <w:lang w:eastAsia="zh"/>
          <w:woUserID w:val="6"/>
        </w:rPr>
        <w:t>0V</w:t>
      </w:r>
      <w:r>
        <w:rPr>
          <w:rFonts w:hint="eastAsia"/>
          <w:lang w:eastAsia="zh"/>
          <w:woUserID w:val="6"/>
        </w:rPr>
        <w:t>-1</w:t>
      </w:r>
      <w:r>
        <w:rPr>
          <w:rFonts w:hint="default"/>
          <w:lang w:val="en" w:eastAsia="zh"/>
          <w:woUserID w:val="6"/>
        </w:rPr>
        <w:t>45</w:t>
      </w:r>
      <w:r>
        <w:rPr>
          <w:rFonts w:hint="eastAsia"/>
          <w:lang w:eastAsia="zh"/>
          <w:woUserID w:val="6"/>
        </w:rPr>
        <w:t>V</w:t>
      </w:r>
    </w:p>
    <w:p w14:paraId="6ED56ECC">
      <w:pPr>
        <w:numPr>
          <w:ilvl w:val="0"/>
          <w:numId w:val="0"/>
        </w:numPr>
        <w:ind w:left="420" w:leftChars="0"/>
        <w:rPr>
          <w:rFonts w:hint="default"/>
          <w:b/>
          <w:bCs/>
          <w:color w:val="FF0000"/>
          <w:sz w:val="24"/>
          <w:szCs w:val="24"/>
          <w:lang w:val="en" w:eastAsia="zh"/>
          <w:woUserID w:val="6"/>
        </w:rPr>
      </w:pPr>
    </w:p>
    <w:p w14:paraId="50CC6434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</w:pPr>
      <w:r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  <w:t>重要更改：</w:t>
      </w:r>
    </w:p>
    <w:p w14:paraId="521C25C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时间：2026-6-5 15:00</w:t>
      </w:r>
    </w:p>
    <w:p w14:paraId="0EACE74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具体更改：</w:t>
      </w:r>
    </w:p>
    <w:p w14:paraId="5A883AB8">
      <w:pPr>
        <w:numPr>
          <w:ilvl w:val="0"/>
          <w:numId w:val="6"/>
        </w:numPr>
        <w:ind w:leftChars="0"/>
        <w:rPr>
          <w:rFonts w:hint="eastAsia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由于Dr 2的sensor坏掉，使用Dr 5代替Dr 2。</w:t>
      </w:r>
      <w:r>
        <w:rPr>
          <w:rFonts w:hint="eastAsia"/>
          <w:lang w:eastAsia="zh"/>
          <w:woUserID w:val="1"/>
        </w:rPr>
        <w:t>抽屉相对顺序变为：DR 4, DR6, DR 5, DR 7</w:t>
      </w: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 xml:space="preserve"> (&lt;------- beam)</w:t>
      </w:r>
    </w:p>
    <w:p w14:paraId="053570EA">
      <w:pPr>
        <w:numPr>
          <w:ilvl w:val="0"/>
          <w:numId w:val="6"/>
        </w:numPr>
        <w:ind w:leftChars="0"/>
        <w:rPr>
          <w:rFonts w:hint="eastAsia"/>
          <w:lang w:eastAsia="zh"/>
          <w:woUserID w:val="2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抽屉对应的sensor，连接示波器、高压等设置为：</w:t>
      </w:r>
    </w:p>
    <w:tbl>
      <w:tblPr>
        <w:tblStyle w:val="12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527F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5929755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BCC59D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4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100068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6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B76B5B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5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94A35F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7</w:t>
            </w:r>
          </w:p>
        </w:tc>
      </w:tr>
      <w:tr w14:paraId="5564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7A867C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Sensor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DDE5D98">
            <w:pPr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  <w:t>W2P3-9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ACE896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W6P18-6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DBAFCD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W3P35-6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3FA5F6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W6P3-7</w:t>
            </w:r>
          </w:p>
        </w:tc>
      </w:tr>
      <w:tr w14:paraId="2B41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1DAE42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Size (mm)/Pitch (um)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DE53BCB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  <w:t>6.0/200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C3F031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2.5/150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8985CE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2.5/150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149208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2.5/200</w:t>
            </w:r>
          </w:p>
        </w:tc>
      </w:tr>
      <w:tr w14:paraId="69B0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0C675F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Oscilloscope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A1BE5E9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D09CAD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57B85A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(1, 4, 5) --&gt; (3, 4, 5)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1A9F54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(3, 4, 5) --&gt; (6, ,7, 8)</w:t>
            </w:r>
          </w:p>
        </w:tc>
      </w:tr>
      <w:tr w14:paraId="12B2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737A0C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HV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D91AA7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Plugin4.2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02F891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Plugin4.3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1C7AA0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HV Source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0937A5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Plugin4.4</w:t>
            </w:r>
          </w:p>
        </w:tc>
      </w:tr>
    </w:tbl>
    <w:p w14:paraId="14FA4AC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049C4D8A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文件夹时间戳：20260602_170452</w:t>
      </w:r>
    </w:p>
    <w:p w14:paraId="41412D5A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1:</w:t>
      </w:r>
    </w:p>
    <w:p w14:paraId="76A7BE0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测试Draw5+Draw7：</w:t>
      </w:r>
    </w:p>
    <w:p w14:paraId="27A73D93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Draw5：OSC 3(CENTER) 4 5</w:t>
      </w:r>
    </w:p>
    <w:p w14:paraId="6493D43D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Draw7: OSC 6 7(CENTER) 8</w:t>
      </w:r>
    </w:p>
    <w:p w14:paraId="12DF89AC">
      <w:pPr>
        <w:rPr>
          <w:rFonts w:hint="eastAsia"/>
          <w:lang w:eastAsia="zh"/>
        </w:rPr>
      </w:pPr>
    </w:p>
    <w:p w14:paraId="1F70DA6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符合条件：C3+C7</w:t>
      </w:r>
    </w:p>
    <w:p w14:paraId="64DF97DF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阈值：70mV</w:t>
      </w:r>
    </w:p>
    <w:p w14:paraId="2290CAA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室温：25.2度</w:t>
      </w:r>
    </w:p>
    <w:p w14:paraId="5F31DE3F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备注：测量Dr5-Dr7符合的时间分辨</w:t>
      </w:r>
    </w:p>
    <w:p w14:paraId="05E3BD5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DAQ设备：示波器</w:t>
      </w:r>
    </w:p>
    <w:p w14:paraId="17DDE341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7CE1BAF4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开始时间：2026.6.05 15:32</w:t>
      </w:r>
    </w:p>
    <w:p w14:paraId="5C380F9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结束时间：2026.6.06 11:30</w:t>
      </w:r>
    </w:p>
    <w:p w14:paraId="6326F75B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4228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8124F9A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DC1F150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HV_Source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0E9955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5F80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587262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6898865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126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139CD3A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145</w:t>
            </w:r>
          </w:p>
        </w:tc>
      </w:tr>
    </w:tbl>
    <w:p w14:paraId="25959E76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6"/>
        </w:rPr>
        <w:t>Draw5-Draw7</w:t>
      </w:r>
      <w:r>
        <w:rPr>
          <w:rFonts w:hint="eastAsia"/>
          <w:lang w:eastAsia="zh"/>
          <w:woUserID w:val="1"/>
        </w:rPr>
        <w:t>\126V-145V</w:t>
      </w:r>
    </w:p>
    <w:p w14:paraId="3A97B83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保存到：</w:t>
      </w:r>
    </w:p>
    <w:p w14:paraId="1C9A43A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1"/>
        </w:rPr>
        <w:t>\</w:t>
      </w:r>
      <w:r>
        <w:rPr>
          <w:rFonts w:hint="eastAsia"/>
          <w:lang w:eastAsia="zh"/>
          <w:woUserID w:val="1"/>
        </w:rPr>
        <w:t>RUN_0001\lecroy_wfm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lang w:val="en" w:eastAsia="zh"/>
          <w:woUserID w:val="6"/>
        </w:rPr>
        <w:t>Draw5-Draw7-CID</w:t>
      </w:r>
      <w:r>
        <w:rPr>
          <w:rFonts w:hint="eastAsia"/>
          <w:lang w:eastAsia="zh"/>
          <w:woUserID w:val="1"/>
        </w:rPr>
        <w:t>\126V-145V</w:t>
      </w:r>
    </w:p>
    <w:p w14:paraId="09B8D86E">
      <w:pPr>
        <w:numPr>
          <w:ilvl w:val="1"/>
          <w:numId w:val="3"/>
        </w:numPr>
        <w:ind w:left="840" w:leftChars="0" w:hanging="420" w:firstLine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  <w:r>
        <w:rPr>
          <w:rFonts w:hint="eastAsia"/>
          <w:b/>
          <w:bCs/>
          <w:color w:val="FF0000"/>
          <w:highlight w:val="yellow"/>
          <w:lang w:eastAsia="zh"/>
          <w:woUserID w:val="1"/>
        </w:rPr>
        <w:t>重要说明：</w:t>
      </w:r>
      <w:r>
        <w:rPr>
          <w:rFonts w:hint="eastAsia"/>
          <w:color w:val="000000"/>
          <w:lang w:eastAsia="zh"/>
          <w:woUserID w:val="1"/>
        </w:rPr>
        <w:t>测试开始时设置抽屉5的sensor对应工作电压为126V，但由于工作电流逐步增大。一段时间后会达到5 uA限流，工作电压逐步下降，最终稳定在122-123 V。</w:t>
      </w:r>
    </w:p>
    <w:p w14:paraId="50097F7F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6DA2FCCC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5C5008CC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测试Draw5+Draw6：</w:t>
      </w:r>
    </w:p>
    <w:p w14:paraId="2A2D7BE3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Draw5：OSC 3(CENTER) 4 5</w:t>
      </w:r>
    </w:p>
    <w:p w14:paraId="0456F29D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Draw6: OSC 6(CENTER) 7 8</w:t>
      </w:r>
    </w:p>
    <w:p w14:paraId="2E305EC5">
      <w:pPr>
        <w:rPr>
          <w:rFonts w:hint="eastAsia"/>
          <w:lang w:eastAsia="zh"/>
          <w:woUserID w:val="6"/>
        </w:rPr>
      </w:pPr>
    </w:p>
    <w:p w14:paraId="2C9743E6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符合条件：C3+C</w:t>
      </w:r>
      <w:r>
        <w:rPr>
          <w:rFonts w:hint="default"/>
          <w:lang w:val="en" w:eastAsia="zh"/>
          <w:woUserID w:val="6"/>
        </w:rPr>
        <w:t>6</w:t>
      </w:r>
    </w:p>
    <w:p w14:paraId="361FFD3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阈值：70mV</w:t>
      </w:r>
    </w:p>
    <w:p w14:paraId="0B7E3E5B"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FF0000"/>
          <w:highlight w:val="yellow"/>
          <w:lang w:eastAsia="zh"/>
          <w:woUserID w:val="6"/>
        </w:rPr>
      </w:pPr>
      <w:r>
        <w:rPr>
          <w:rFonts w:hint="eastAsia"/>
          <w:b/>
          <w:bCs/>
          <w:color w:val="FF0000"/>
          <w:highlight w:val="yellow"/>
          <w:lang w:eastAsia="zh"/>
          <w:woUserID w:val="1"/>
        </w:rPr>
        <w:t>开始测试时</w:t>
      </w:r>
      <w:r>
        <w:rPr>
          <w:rFonts w:hint="eastAsia"/>
          <w:b/>
          <w:bCs/>
          <w:color w:val="FF0000"/>
          <w:highlight w:val="yellow"/>
          <w:lang w:eastAsia="zh"/>
          <w:woUserID w:val="6"/>
        </w:rPr>
        <w:t>温</w:t>
      </w:r>
      <w:r>
        <w:rPr>
          <w:rFonts w:hint="eastAsia"/>
          <w:b/>
          <w:bCs/>
          <w:color w:val="FF0000"/>
          <w:highlight w:val="yellow"/>
          <w:lang w:eastAsia="zh"/>
          <w:woUserID w:val="1"/>
        </w:rPr>
        <w:t>度</w:t>
      </w:r>
      <w:r>
        <w:rPr>
          <w:rFonts w:hint="eastAsia"/>
          <w:b/>
          <w:bCs/>
          <w:color w:val="FF0000"/>
          <w:highlight w:val="yellow"/>
          <w:lang w:eastAsia="zh"/>
          <w:woUserID w:val="6"/>
        </w:rPr>
        <w:t>：25.2度</w:t>
      </w:r>
    </w:p>
    <w:p w14:paraId="46F773D2"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FF0000"/>
          <w:highlight w:val="yellow"/>
          <w:lang w:eastAsia="zh"/>
          <w:woUserID w:val="6"/>
        </w:rPr>
      </w:pPr>
      <w:r>
        <w:rPr>
          <w:rFonts w:hint="eastAsia"/>
          <w:b/>
          <w:bCs/>
          <w:color w:val="FF0000"/>
          <w:highlight w:val="yellow"/>
          <w:lang w:eastAsia="zh"/>
          <w:woUserID w:val="1"/>
        </w:rPr>
        <w:t>结束测量时温度：31.8 度</w:t>
      </w:r>
    </w:p>
    <w:p w14:paraId="69FE93D8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备注：测量Dr5-Dr</w:t>
      </w:r>
      <w:r>
        <w:rPr>
          <w:rFonts w:hint="default"/>
          <w:lang w:val="en" w:eastAsia="zh"/>
          <w:woUserID w:val="6"/>
        </w:rPr>
        <w:t>6</w:t>
      </w:r>
      <w:r>
        <w:rPr>
          <w:rFonts w:hint="eastAsia"/>
          <w:lang w:eastAsia="zh"/>
          <w:woUserID w:val="6"/>
        </w:rPr>
        <w:t>符合的时间分辨</w:t>
      </w:r>
    </w:p>
    <w:p w14:paraId="0CA3B032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327A8FBD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3BF4E314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开始时间：2026.6.06 11:30</w:t>
      </w:r>
    </w:p>
    <w:p w14:paraId="32B6AE50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eastAsia"/>
          <w:lang w:eastAsia="zh"/>
          <w:woUserID w:val="1"/>
        </w:rPr>
        <w:t>7 12:20</w:t>
      </w:r>
      <w:r>
        <w:rPr>
          <w:rFonts w:hint="eastAsia"/>
          <w:lang w:eastAsia="zh"/>
          <w:woUserID w:val="6"/>
        </w:rPr>
        <w:t xml:space="preserve"> </w:t>
      </w:r>
    </w:p>
    <w:p w14:paraId="69F2629F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3B09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CE51684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65BE47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HV_Source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B48318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6"/>
              </w:rPr>
              <w:t>HV_4C.3</w:t>
            </w:r>
          </w:p>
        </w:tc>
      </w:tr>
      <w:tr w14:paraId="0BA2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27EC0D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05BDB1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6"/>
              </w:rPr>
              <w:t>12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6"/>
              </w:rPr>
              <w:t>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A17AB4F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</w:tr>
    </w:tbl>
    <w:p w14:paraId="6A37F0E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Draw5-Draw6</w:t>
      </w:r>
      <w:r>
        <w:rPr>
          <w:rFonts w:hint="eastAsia"/>
          <w:lang w:eastAsia="zh"/>
          <w:woUserID w:val="6"/>
        </w:rPr>
        <w:t>\12</w:t>
      </w:r>
      <w:r>
        <w:rPr>
          <w:rFonts w:hint="default"/>
          <w:lang w:val="en" w:eastAsia="zh"/>
          <w:woUserID w:val="6"/>
        </w:rPr>
        <w:t>2</w:t>
      </w:r>
      <w:r>
        <w:rPr>
          <w:rFonts w:hint="eastAsia"/>
          <w:lang w:eastAsia="zh"/>
          <w:woUserID w:val="6"/>
        </w:rPr>
        <w:t>V-1</w:t>
      </w:r>
      <w:r>
        <w:rPr>
          <w:rFonts w:hint="default"/>
          <w:lang w:val="en" w:eastAsia="zh"/>
          <w:woUserID w:val="6"/>
        </w:rPr>
        <w:t>60</w:t>
      </w:r>
      <w:r>
        <w:rPr>
          <w:rFonts w:hint="eastAsia"/>
          <w:lang w:eastAsia="zh"/>
          <w:woUserID w:val="6"/>
        </w:rPr>
        <w:t>V</w:t>
      </w:r>
    </w:p>
    <w:p w14:paraId="39AA3A7C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3F89F5E7">
      <w:pPr>
        <w:numPr>
          <w:ilvl w:val="0"/>
          <w:numId w:val="0"/>
        </w:numPr>
        <w:ind w:left="420" w:left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RUN_0001\lecroy_wfm\</w:t>
      </w:r>
      <w:r>
        <w:rPr>
          <w:rFonts w:hint="default"/>
          <w:lang w:val="en" w:eastAsia="zh"/>
          <w:woUserID w:val="6"/>
        </w:rPr>
        <w:t>Draw5-Draw6-CID</w:t>
      </w:r>
      <w:r>
        <w:rPr>
          <w:rFonts w:hint="eastAsia"/>
          <w:lang w:eastAsia="zh"/>
          <w:woUserID w:val="6"/>
        </w:rPr>
        <w:t>\12</w:t>
      </w:r>
      <w:r>
        <w:rPr>
          <w:rFonts w:hint="default"/>
          <w:lang w:val="en" w:eastAsia="zh"/>
          <w:woUserID w:val="6"/>
        </w:rPr>
        <w:t>2</w:t>
      </w:r>
      <w:r>
        <w:rPr>
          <w:rFonts w:hint="eastAsia"/>
          <w:lang w:eastAsia="zh"/>
          <w:woUserID w:val="6"/>
        </w:rPr>
        <w:t>V-1</w:t>
      </w:r>
      <w:r>
        <w:rPr>
          <w:rFonts w:hint="default"/>
          <w:lang w:val="en" w:eastAsia="zh"/>
          <w:woUserID w:val="6"/>
        </w:rPr>
        <w:t>60</w:t>
      </w:r>
      <w:r>
        <w:rPr>
          <w:rFonts w:hint="eastAsia"/>
          <w:lang w:eastAsia="zh"/>
          <w:woUserID w:val="6"/>
        </w:rPr>
        <w:t>V</w:t>
      </w:r>
    </w:p>
    <w:p w14:paraId="195E4216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344FCA3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开始时间：2026.6.07 12:40</w:t>
      </w:r>
    </w:p>
    <w:p w14:paraId="12877B0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结束时间：2026.6.07 16:30</w:t>
      </w:r>
    </w:p>
    <w:p w14:paraId="159BDE95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496D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E6D1AB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22C11DE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HV_Source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6C5B4A6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0835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CC6C4F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C56F670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11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1"/>
              </w:rPr>
              <w:t>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FF86A2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  <w:t>160</w:t>
            </w:r>
          </w:p>
        </w:tc>
      </w:tr>
    </w:tbl>
    <w:p w14:paraId="3B576CC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1"/>
        </w:rPr>
        <w:t>Draw5-Draw6</w:t>
      </w:r>
      <w:r>
        <w:rPr>
          <w:rFonts w:hint="eastAsia"/>
          <w:lang w:eastAsia="zh"/>
          <w:woUserID w:val="1"/>
        </w:rPr>
        <w:t>\11</w:t>
      </w:r>
      <w:r>
        <w:rPr>
          <w:rFonts w:hint="default"/>
          <w:lang w:val="en" w:eastAsia="zh"/>
          <w:woUserID w:val="1"/>
        </w:rPr>
        <w:t>2</w:t>
      </w:r>
      <w:r>
        <w:rPr>
          <w:rFonts w:hint="eastAsia"/>
          <w:lang w:eastAsia="zh"/>
          <w:woUserID w:val="1"/>
        </w:rPr>
        <w:t>V-1</w:t>
      </w:r>
      <w:r>
        <w:rPr>
          <w:rFonts w:hint="default"/>
          <w:lang w:val="en" w:eastAsia="zh"/>
          <w:woUserID w:val="1"/>
        </w:rPr>
        <w:t>60</w:t>
      </w:r>
      <w:r>
        <w:rPr>
          <w:rFonts w:hint="eastAsia"/>
          <w:lang w:eastAsia="zh"/>
          <w:woUserID w:val="1"/>
        </w:rPr>
        <w:t>V</w:t>
      </w:r>
    </w:p>
    <w:p w14:paraId="7147B63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保存到：</w:t>
      </w:r>
    </w:p>
    <w:p w14:paraId="45D748A1">
      <w:pPr>
        <w:numPr>
          <w:ilvl w:val="0"/>
          <w:numId w:val="0"/>
        </w:numPr>
        <w:ind w:left="420"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1"/>
        </w:rPr>
        <w:t>\</w:t>
      </w:r>
      <w:r>
        <w:rPr>
          <w:rFonts w:hint="eastAsia"/>
          <w:lang w:eastAsia="zh"/>
          <w:woUserID w:val="1"/>
        </w:rPr>
        <w:t>RUN_0001\lecroy_wfm\</w:t>
      </w:r>
      <w:r>
        <w:rPr>
          <w:rFonts w:hint="default"/>
          <w:lang w:val="en" w:eastAsia="zh"/>
          <w:woUserID w:val="1"/>
        </w:rPr>
        <w:t>Draw5-Draw6-CID</w:t>
      </w:r>
      <w:r>
        <w:rPr>
          <w:rFonts w:hint="eastAsia"/>
          <w:lang w:eastAsia="zh"/>
          <w:woUserID w:val="1"/>
        </w:rPr>
        <w:t>\11</w:t>
      </w:r>
      <w:r>
        <w:rPr>
          <w:rFonts w:hint="default"/>
          <w:lang w:val="en" w:eastAsia="zh"/>
          <w:woUserID w:val="1"/>
        </w:rPr>
        <w:t>2</w:t>
      </w:r>
      <w:r>
        <w:rPr>
          <w:rFonts w:hint="eastAsia"/>
          <w:lang w:eastAsia="zh"/>
          <w:woUserID w:val="1"/>
        </w:rPr>
        <w:t>V-1</w:t>
      </w:r>
      <w:r>
        <w:rPr>
          <w:rFonts w:hint="default"/>
          <w:lang w:val="en" w:eastAsia="zh"/>
          <w:woUserID w:val="1"/>
        </w:rPr>
        <w:t>60</w:t>
      </w:r>
      <w:r>
        <w:rPr>
          <w:rFonts w:hint="eastAsia"/>
          <w:lang w:eastAsia="zh"/>
          <w:woUserID w:val="1"/>
        </w:rPr>
        <w:t>V</w:t>
      </w:r>
    </w:p>
    <w:p w14:paraId="72CC4ED6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7DC11084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34534CBB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开始时间：2026.6.07 16:30</w:t>
      </w:r>
    </w:p>
    <w:p w14:paraId="4E066C1C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结束时间：2026.6.07 </w:t>
      </w:r>
    </w:p>
    <w:p w14:paraId="24AA7534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096E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581C0BB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C169F8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HV_Source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D42EB3B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61A0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F1A66D9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90EAD6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10</w:t>
            </w:r>
            <w:r>
              <w:rPr>
                <w:rFonts w:hint="default"/>
                <w:b/>
                <w:bCs/>
                <w:color w:val="FF0000"/>
                <w:highlight w:val="yellow"/>
                <w:vertAlign w:val="baseline"/>
                <w:lang w:val="en" w:eastAsia="zh"/>
                <w:woUserID w:val="1"/>
              </w:rPr>
              <w:t>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8026C92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1"/>
              </w:rPr>
              <w:t>160</w:t>
            </w:r>
          </w:p>
        </w:tc>
      </w:tr>
    </w:tbl>
    <w:p w14:paraId="54E926B2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1"/>
        </w:rPr>
        <w:t>Draw5-Draw6</w:t>
      </w:r>
      <w:r>
        <w:rPr>
          <w:rFonts w:hint="eastAsia"/>
          <w:lang w:eastAsia="zh"/>
          <w:woUserID w:val="1"/>
        </w:rPr>
        <w:t>\10</w:t>
      </w:r>
      <w:r>
        <w:rPr>
          <w:rFonts w:hint="default"/>
          <w:lang w:val="en" w:eastAsia="zh"/>
          <w:woUserID w:val="1"/>
        </w:rPr>
        <w:t>2</w:t>
      </w:r>
      <w:r>
        <w:rPr>
          <w:rFonts w:hint="eastAsia"/>
          <w:lang w:eastAsia="zh"/>
          <w:woUserID w:val="1"/>
        </w:rPr>
        <w:t>V-1</w:t>
      </w:r>
      <w:r>
        <w:rPr>
          <w:rFonts w:hint="default"/>
          <w:lang w:val="en" w:eastAsia="zh"/>
          <w:woUserID w:val="1"/>
        </w:rPr>
        <w:t>60</w:t>
      </w:r>
      <w:r>
        <w:rPr>
          <w:rFonts w:hint="eastAsia"/>
          <w:lang w:eastAsia="zh"/>
          <w:woUserID w:val="1"/>
        </w:rPr>
        <w:t>V</w:t>
      </w:r>
    </w:p>
    <w:p w14:paraId="210B4DB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保存到：</w:t>
      </w:r>
    </w:p>
    <w:p w14:paraId="76B7BDFE">
      <w:pPr>
        <w:numPr>
          <w:ilvl w:val="0"/>
          <w:numId w:val="0"/>
        </w:numPr>
        <w:ind w:left="420"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1"/>
        </w:rPr>
        <w:t>\</w:t>
      </w:r>
      <w:r>
        <w:rPr>
          <w:rFonts w:hint="eastAsia"/>
          <w:lang w:eastAsia="zh"/>
          <w:woUserID w:val="1"/>
        </w:rPr>
        <w:t>RUN_0001\lecroy_wfm\</w:t>
      </w:r>
      <w:r>
        <w:rPr>
          <w:rFonts w:hint="default"/>
          <w:lang w:val="en" w:eastAsia="zh"/>
          <w:woUserID w:val="1"/>
        </w:rPr>
        <w:t>Draw5-Draw6-CID</w:t>
      </w:r>
      <w:r>
        <w:rPr>
          <w:rFonts w:hint="eastAsia"/>
          <w:lang w:eastAsia="zh"/>
          <w:woUserID w:val="1"/>
        </w:rPr>
        <w:t>\10</w:t>
      </w:r>
      <w:r>
        <w:rPr>
          <w:rFonts w:hint="default"/>
          <w:lang w:val="en" w:eastAsia="zh"/>
          <w:woUserID w:val="1"/>
        </w:rPr>
        <w:t>2</w:t>
      </w:r>
      <w:r>
        <w:rPr>
          <w:rFonts w:hint="eastAsia"/>
          <w:lang w:eastAsia="zh"/>
          <w:woUserID w:val="1"/>
        </w:rPr>
        <w:t>V-1</w:t>
      </w:r>
      <w:r>
        <w:rPr>
          <w:rFonts w:hint="default"/>
          <w:lang w:val="en" w:eastAsia="zh"/>
          <w:woUserID w:val="1"/>
        </w:rPr>
        <w:t>60</w:t>
      </w:r>
      <w:r>
        <w:rPr>
          <w:rFonts w:hint="eastAsia"/>
          <w:lang w:eastAsia="zh"/>
          <w:woUserID w:val="1"/>
        </w:rPr>
        <w:t>V</w:t>
      </w:r>
    </w:p>
    <w:p w14:paraId="59527866">
      <w:pPr>
        <w:numPr>
          <w:ilvl w:val="0"/>
          <w:numId w:val="0"/>
        </w:numPr>
        <w:ind w:left="420" w:left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3D4F4BA5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</w:pPr>
      <w:r>
        <w:rPr>
          <w:rFonts w:hint="eastAsia"/>
          <w:b/>
          <w:bCs/>
          <w:color w:val="FF0000"/>
          <w:sz w:val="44"/>
          <w:szCs w:val="44"/>
          <w:lang w:eastAsia="zh"/>
          <w:woUserID w:val="1"/>
        </w:rPr>
        <w:t>重要更改：</w:t>
      </w:r>
    </w:p>
    <w:p w14:paraId="2842F93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时间：2026-6-8 9:40</w:t>
      </w:r>
    </w:p>
    <w:p w14:paraId="46556FD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具体更改：</w:t>
      </w:r>
    </w:p>
    <w:p w14:paraId="2541919C">
      <w:pPr>
        <w:numPr>
          <w:ilvl w:val="0"/>
          <w:numId w:val="7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目标：</w:t>
      </w:r>
    </w:p>
    <w:p w14:paraId="2017E5F6">
      <w:pPr>
        <w:numPr>
          <w:ilvl w:val="1"/>
          <w:numId w:val="7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使用Dr4+Dr7做符合测量（Dr4对应大面积的strip，Dr7的strip与Dr4平行）</w:t>
      </w:r>
    </w:p>
    <w:p w14:paraId="3CCE42F7">
      <w:pPr>
        <w:numPr>
          <w:ilvl w:val="1"/>
          <w:numId w:val="7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安装DC+pixel符合测量的工装</w:t>
      </w:r>
    </w:p>
    <w:p w14:paraId="10E2C51D">
      <w:pPr>
        <w:numPr>
          <w:ilvl w:val="0"/>
          <w:numId w:val="7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1"/>
          <w:szCs w:val="21"/>
          <w:lang w:eastAsia="zh"/>
          <w:woUserID w:val="1"/>
        </w:rPr>
        <w:t>调整后，抽屉对应的sensor，连接示波器、高压等设置为：</w:t>
      </w:r>
    </w:p>
    <w:tbl>
      <w:tblPr>
        <w:tblStyle w:val="12"/>
        <w:tblW w:w="996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  <w:gridCol w:w="1662"/>
      </w:tblGrid>
      <w:tr w14:paraId="6656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C7BB66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6FDE78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2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39671B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1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86F1E0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3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D4B993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4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4B8943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Dr 6</w:t>
            </w:r>
          </w:p>
        </w:tc>
      </w:tr>
      <w:tr w14:paraId="1F67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7FB1E4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Sensor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337588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A11 (放大板编号)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36A4DF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W6P10-6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9DC501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A3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945A73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  <w:t>W2P3-9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886E55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W6P18-6</w:t>
            </w:r>
          </w:p>
        </w:tc>
      </w:tr>
      <w:tr w14:paraId="3072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F254E1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Size (mm)/Pitch (um)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7C0341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E0C6D4E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  <w:t>2.5/300 (pixel)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3EB42B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D7BEF1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  <w:t>6.0/200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E6E364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2.5/150</w:t>
            </w:r>
          </w:p>
        </w:tc>
      </w:tr>
      <w:tr w14:paraId="6F62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9B5F7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Oscilloscope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E86693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EBE754F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1394A8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C29571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electrod(3,4,5)--&gt;Board(1,2,3) --&gt; Os(3,4,5)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607090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electrod(4,5,3)--&gt;Board(1,2,5) --&gt; Os(6, 7, 8)</w:t>
            </w:r>
          </w:p>
        </w:tc>
      </w:tr>
      <w:tr w14:paraId="75B3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FE69EA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HV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EFEE7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Plugin4.3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9E5F38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Plugin4.1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DDC6AB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Plugin4.2</w:t>
            </w:r>
          </w:p>
        </w:tc>
        <w:tc>
          <w:tcPr>
            <w:tcW w:w="1661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77C18A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HV Source</w:t>
            </w:r>
          </w:p>
        </w:tc>
        <w:tc>
          <w:tcPr>
            <w:tcW w:w="1662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7D9FEC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Plugin4.4</w:t>
            </w:r>
          </w:p>
        </w:tc>
      </w:tr>
    </w:tbl>
    <w:p w14:paraId="41C12350">
      <w:pPr>
        <w:numPr>
          <w:ilvl w:val="0"/>
          <w:numId w:val="7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由于改变了通道数，重新调整低压源供电：</w:t>
      </w:r>
    </w:p>
    <w:tbl>
      <w:tblPr>
        <w:tblStyle w:val="12"/>
        <w:tblW w:w="755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933"/>
        <w:gridCol w:w="1843"/>
        <w:gridCol w:w="1843"/>
      </w:tblGrid>
      <w:tr w14:paraId="0F3D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1FA18C7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正压</w:t>
            </w:r>
          </w:p>
        </w:tc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AA876C3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正压电流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532058E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负压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28DDEBC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负压电流</w:t>
            </w:r>
          </w:p>
        </w:tc>
      </w:tr>
      <w:tr w14:paraId="34FF6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41E89FA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4.09 V</w:t>
            </w:r>
          </w:p>
        </w:tc>
        <w:tc>
          <w:tcPr>
            <w:tcW w:w="193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B506034">
            <w:pPr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>1.19 A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656071D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 xml:space="preserve">1.77 V </w:t>
            </w:r>
          </w:p>
        </w:tc>
        <w:tc>
          <w:tcPr>
            <w:tcW w:w="184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00FF268">
            <w:p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eastAsia="zh"/>
                <w:woUserID w:val="1"/>
              </w:rPr>
              <w:t xml:space="preserve">0.91 A </w:t>
            </w:r>
          </w:p>
        </w:tc>
      </w:tr>
    </w:tbl>
    <w:p w14:paraId="6622B9D1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02F09340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color w:val="FF0000"/>
          <w:highlight w:val="yellow"/>
          <w:lang w:eastAsia="zh"/>
          <w:woUserID w:val="1"/>
        </w:rPr>
      </w:pPr>
    </w:p>
    <w:p w14:paraId="0C69D3E8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文件夹时间戳：20260602_170452</w:t>
      </w:r>
    </w:p>
    <w:p w14:paraId="63CA435E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Run 1:</w:t>
      </w:r>
    </w:p>
    <w:p w14:paraId="3FAF2C32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1"/>
        </w:rPr>
      </w:pPr>
      <w:r>
        <w:rPr>
          <w:rFonts w:hint="default"/>
          <w:b/>
          <w:bCs/>
          <w:lang w:val="en" w:eastAsia="zh"/>
          <w:woUserID w:val="1"/>
        </w:rPr>
        <w:t>测试Draw</w:t>
      </w:r>
      <w:r>
        <w:rPr>
          <w:rFonts w:hint="eastAsia"/>
          <w:b/>
          <w:bCs/>
          <w:lang w:val="en" w:eastAsia="zh"/>
          <w:woUserID w:val="1"/>
        </w:rPr>
        <w:t>4</w:t>
      </w:r>
      <w:r>
        <w:rPr>
          <w:rFonts w:hint="default"/>
          <w:b/>
          <w:bCs/>
          <w:lang w:val="en" w:eastAsia="zh"/>
          <w:woUserID w:val="1"/>
        </w:rPr>
        <w:t>+Draw</w:t>
      </w:r>
      <w:r>
        <w:rPr>
          <w:rFonts w:hint="eastAsia"/>
          <w:b/>
          <w:bCs/>
          <w:lang w:val="en" w:eastAsia="zh"/>
          <w:woUserID w:val="1"/>
        </w:rPr>
        <w:t>6</w:t>
      </w:r>
      <w:r>
        <w:rPr>
          <w:rFonts w:hint="default"/>
          <w:b/>
          <w:bCs/>
          <w:lang w:val="en" w:eastAsia="zh"/>
          <w:woUserID w:val="1"/>
        </w:rPr>
        <w:t>：</w:t>
      </w:r>
    </w:p>
    <w:p w14:paraId="088C7E1D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1"/>
        </w:rPr>
      </w:pPr>
      <w:r>
        <w:rPr>
          <w:rFonts w:hint="default"/>
          <w:b/>
          <w:bCs/>
          <w:lang w:val="en" w:eastAsia="zh"/>
          <w:woUserID w:val="1"/>
        </w:rPr>
        <w:t>Draw</w:t>
      </w:r>
      <w:r>
        <w:rPr>
          <w:rFonts w:hint="eastAsia"/>
          <w:b/>
          <w:bCs/>
          <w:lang w:val="en" w:eastAsia="zh"/>
          <w:woUserID w:val="1"/>
        </w:rPr>
        <w:t>4</w:t>
      </w:r>
      <w:r>
        <w:rPr>
          <w:rFonts w:hint="default"/>
          <w:b/>
          <w:bCs/>
          <w:lang w:val="en" w:eastAsia="zh"/>
          <w:woUserID w:val="1"/>
        </w:rPr>
        <w:t>：OSC 3 4(CENTER) 5</w:t>
      </w:r>
    </w:p>
    <w:p w14:paraId="7FE77766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1"/>
        </w:rPr>
      </w:pPr>
      <w:r>
        <w:rPr>
          <w:rFonts w:hint="default"/>
          <w:b/>
          <w:bCs/>
          <w:lang w:val="en" w:eastAsia="zh"/>
          <w:woUserID w:val="1"/>
        </w:rPr>
        <w:t>Draw</w:t>
      </w:r>
      <w:r>
        <w:rPr>
          <w:rFonts w:hint="eastAsia"/>
          <w:b/>
          <w:bCs/>
          <w:lang w:val="en" w:eastAsia="zh"/>
          <w:woUserID w:val="1"/>
        </w:rPr>
        <w:t>6</w:t>
      </w:r>
      <w:r>
        <w:rPr>
          <w:rFonts w:hint="default"/>
          <w:b/>
          <w:bCs/>
          <w:lang w:val="en" w:eastAsia="zh"/>
          <w:woUserID w:val="1"/>
        </w:rPr>
        <w:t>: OSC 6(CENTER) 7 8</w:t>
      </w:r>
    </w:p>
    <w:p w14:paraId="4A4A2313">
      <w:pPr>
        <w:rPr>
          <w:rFonts w:hint="eastAsia"/>
          <w:lang w:eastAsia="zh"/>
          <w:woUserID w:val="1"/>
        </w:rPr>
      </w:pPr>
    </w:p>
    <w:p w14:paraId="1CF0AA6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符合条件：C4 (80 mV)+C6 (70 mV)</w:t>
      </w:r>
    </w:p>
    <w:p w14:paraId="06FD2B3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开始测试前温度：25.8度</w:t>
      </w:r>
    </w:p>
    <w:p w14:paraId="75C588A9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1"/>
        </w:rPr>
      </w:pPr>
      <w:r>
        <w:rPr>
          <w:rFonts w:hint="eastAsia"/>
          <w:color w:val="FF0000"/>
          <w:highlight w:val="yellow"/>
          <w:lang w:eastAsia="zh"/>
          <w:woUserID w:val="1"/>
        </w:rPr>
        <w:t>结束测量时温度：</w:t>
      </w:r>
    </w:p>
    <w:p w14:paraId="17C7F9D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备注：测量Dr4-Dr6符合的时间分辨</w:t>
      </w:r>
    </w:p>
    <w:p w14:paraId="4727151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DAQ设备：示波器</w:t>
      </w:r>
    </w:p>
    <w:p w14:paraId="61655FE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6B89D5D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开始时间：2026.6.08 16:32</w:t>
      </w:r>
    </w:p>
    <w:p w14:paraId="7836952A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1"/>
        </w:rPr>
        <w:t xml:space="preserve"> </w:t>
      </w:r>
      <w:r>
        <w:rPr>
          <w:rFonts w:hint="default"/>
          <w:lang w:val="en" w:eastAsia="zh"/>
          <w:woUserID w:val="6"/>
        </w:rPr>
        <w:t>8:00</w:t>
      </w:r>
    </w:p>
    <w:p w14:paraId="7B5EAE5F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64B4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EDAF4FF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BA2A66D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HV_Source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B1DF238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2"/>
                <w:vertAlign w:val="baseline"/>
                <w:lang w:eastAsia="zh"/>
                <w:woUserID w:val="1"/>
              </w:rPr>
              <w:t>HV_4C.3</w:t>
            </w:r>
          </w:p>
        </w:tc>
      </w:tr>
      <w:tr w14:paraId="7CDA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5636B81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1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255B427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vertAlign w:val="baseline"/>
                <w:lang w:eastAsia="zh"/>
                <w:woUserID w:val="1"/>
              </w:rPr>
              <w:t>160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3564DC6">
            <w:pPr>
              <w:jc w:val="center"/>
              <w:rPr>
                <w:rFonts w:hint="eastAsia"/>
                <w:color w:val="000000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color w:val="000000"/>
                <w:vertAlign w:val="baseline"/>
                <w:lang w:eastAsia="zh"/>
                <w:woUserID w:val="1"/>
              </w:rPr>
              <w:t>160</w:t>
            </w:r>
          </w:p>
        </w:tc>
      </w:tr>
    </w:tbl>
    <w:p w14:paraId="7E0BB2C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示波器文件夹：D:\BEAMTEST\</w:t>
      </w:r>
      <w:r>
        <w:rPr>
          <w:rFonts w:hint="default"/>
          <w:lang w:val="en" w:eastAsia="zh"/>
          <w:woUserID w:val="1"/>
        </w:rPr>
        <w:t>Draw</w:t>
      </w:r>
      <w:r>
        <w:rPr>
          <w:rFonts w:hint="eastAsia"/>
          <w:lang w:val="en" w:eastAsia="zh"/>
          <w:woUserID w:val="1"/>
        </w:rPr>
        <w:t>4-LargeStrip</w:t>
      </w:r>
      <w:r>
        <w:rPr>
          <w:rFonts w:hint="default"/>
          <w:lang w:val="en" w:eastAsia="zh"/>
          <w:woUserID w:val="1"/>
        </w:rPr>
        <w:t>-Draw</w:t>
      </w:r>
      <w:r>
        <w:rPr>
          <w:rFonts w:hint="eastAsia"/>
          <w:lang w:val="en" w:eastAsia="zh"/>
          <w:woUserID w:val="1"/>
        </w:rPr>
        <w:t>6</w:t>
      </w:r>
      <w:r>
        <w:rPr>
          <w:rFonts w:hint="eastAsia"/>
          <w:lang w:eastAsia="zh"/>
          <w:woUserID w:val="1"/>
        </w:rPr>
        <w:t>\160V-160V</w:t>
      </w:r>
    </w:p>
    <w:p w14:paraId="31EBD021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保存到：</w:t>
      </w:r>
    </w:p>
    <w:p w14:paraId="5FA1B136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1"/>
        </w:rPr>
        <w:t>\</w:t>
      </w:r>
      <w:r>
        <w:rPr>
          <w:rFonts w:hint="eastAsia"/>
          <w:lang w:eastAsia="zh"/>
          <w:woUserID w:val="1"/>
        </w:rPr>
        <w:t>RUN_0001\lecroy_wfm\</w:t>
      </w:r>
      <w:r>
        <w:rPr>
          <w:rFonts w:hint="default"/>
          <w:lang w:val="en" w:eastAsia="zh"/>
          <w:woUserID w:val="1"/>
        </w:rPr>
        <w:t>Draw</w:t>
      </w:r>
      <w:r>
        <w:rPr>
          <w:rFonts w:hint="eastAsia"/>
          <w:lang w:val="en" w:eastAsia="zh"/>
          <w:woUserID w:val="1"/>
        </w:rPr>
        <w:t>4</w:t>
      </w:r>
      <w:r>
        <w:rPr>
          <w:rFonts w:hint="default"/>
          <w:lang w:val="en" w:eastAsia="zh"/>
          <w:woUserID w:val="1"/>
        </w:rPr>
        <w:t>-Draw</w:t>
      </w:r>
      <w:r>
        <w:rPr>
          <w:rFonts w:hint="eastAsia"/>
          <w:lang w:val="en" w:eastAsia="zh"/>
          <w:woUserID w:val="1"/>
        </w:rPr>
        <w:t>6</w:t>
      </w:r>
      <w:r>
        <w:rPr>
          <w:rFonts w:hint="default"/>
          <w:lang w:val="en" w:eastAsia="zh"/>
          <w:woUserID w:val="1"/>
        </w:rPr>
        <w:t>-CID</w:t>
      </w:r>
      <w:r>
        <w:rPr>
          <w:rFonts w:hint="eastAsia"/>
          <w:lang w:eastAsia="zh"/>
          <w:woUserID w:val="1"/>
        </w:rPr>
        <w:t>\160V-160V</w:t>
      </w:r>
    </w:p>
    <w:p w14:paraId="4149A706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事例率极低，11.5h仅采集到4800个波形。</w:t>
      </w:r>
    </w:p>
    <w:p w14:paraId="4A17E4F2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18E25D04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测试Draw2+Draw1+Draw3：Dr2-&gt;Dr1-&gt;Dr3-&gt;Beam</w:t>
      </w:r>
    </w:p>
    <w:p w14:paraId="2E92A3EC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Draw2：DC A11 HV4.3=180V OSC ch3</w:t>
      </w:r>
    </w:p>
    <w:p w14:paraId="627E128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Draw1: AC pixel BT6 HV4.1=116V OSC ch5 6 7 8 -&gt; Signal 1 3 4 5</w:t>
      </w:r>
    </w:p>
    <w:p w14:paraId="49895436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Draw3: DC A3 HV4.2=150V OSC ch4</w:t>
      </w:r>
    </w:p>
    <w:p w14:paraId="265D8CA0">
      <w:pPr>
        <w:rPr>
          <w:rFonts w:hint="eastAsia"/>
          <w:lang w:eastAsia="zh"/>
          <w:woUserID w:val="6"/>
        </w:rPr>
      </w:pPr>
    </w:p>
    <w:p w14:paraId="4B614B2E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  <w:r>
        <w:rPr>
          <w:rFonts w:hint="default"/>
          <w:color w:val="FF0000"/>
          <w:lang w:val="en" w:eastAsia="zh"/>
          <w:woUserID w:val="6"/>
        </w:rPr>
        <w:t>未进行测试，发现ch5没有信号，因此更换sensor</w:t>
      </w:r>
    </w:p>
    <w:p w14:paraId="4B9CBF16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开始测试前温度：</w:t>
      </w:r>
    </w:p>
    <w:p w14:paraId="0A713465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6"/>
        </w:rPr>
      </w:pPr>
      <w:r>
        <w:rPr>
          <w:rFonts w:hint="eastAsia"/>
          <w:color w:val="FF0000"/>
          <w:highlight w:val="yellow"/>
          <w:lang w:eastAsia="zh"/>
          <w:woUserID w:val="6"/>
        </w:rPr>
        <w:t>结束测量时温度：</w:t>
      </w:r>
    </w:p>
    <w:p w14:paraId="53B6DC54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</w:t>
      </w:r>
      <w:r>
        <w:rPr>
          <w:rFonts w:hint="default"/>
          <w:lang w:val="en" w:eastAsia="zh"/>
          <w:woUserID w:val="6"/>
        </w:rPr>
        <w:t>pixel</w:t>
      </w:r>
      <w:r>
        <w:rPr>
          <w:rFonts w:hint="eastAsia"/>
          <w:lang w:eastAsia="zh"/>
          <w:woUserID w:val="6"/>
        </w:rPr>
        <w:t>的时间分辨</w:t>
      </w:r>
    </w:p>
    <w:p w14:paraId="5948AA8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4AB707DE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40B2A516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  <w:r>
        <w:rPr>
          <w:rFonts w:hint="default"/>
          <w:lang w:val="en" w:eastAsia="zh"/>
          <w:woUserID w:val="6"/>
        </w:rPr>
        <w:t>10:30</w:t>
      </w:r>
    </w:p>
    <w:p w14:paraId="25C78A4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00D3EDAF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  <w:gridCol w:w="1653"/>
      </w:tblGrid>
      <w:tr w14:paraId="3DBE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A4C62A5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D20AF57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FD0AFBB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0073BBF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HV_4C.1</w:t>
            </w:r>
          </w:p>
        </w:tc>
      </w:tr>
      <w:tr w14:paraId="1464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675DB75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417B42D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180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416B40C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116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81D71CC">
            <w:pPr>
              <w:ind w:left="0" w:leftChars="0" w:firstLine="0" w:firstLineChars="0"/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150</w:t>
            </w:r>
          </w:p>
        </w:tc>
      </w:tr>
    </w:tbl>
    <w:p w14:paraId="0C5C370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Draw3-Draw1-Draw2</w:t>
      </w:r>
      <w:r>
        <w:rPr>
          <w:rFonts w:hint="eastAsia"/>
          <w:lang w:eastAsia="zh"/>
          <w:woUserID w:val="6"/>
        </w:rPr>
        <w:t>\1</w:t>
      </w:r>
      <w:r>
        <w:rPr>
          <w:rFonts w:hint="default"/>
          <w:lang w:val="en" w:eastAsia="zh"/>
          <w:woUserID w:val="6"/>
        </w:rPr>
        <w:t>8</w:t>
      </w:r>
      <w:r>
        <w:rPr>
          <w:rFonts w:hint="eastAsia"/>
          <w:lang w:eastAsia="zh"/>
          <w:woUserID w:val="6"/>
        </w:rPr>
        <w:t>0V-1</w:t>
      </w:r>
      <w:r>
        <w:rPr>
          <w:rFonts w:hint="default"/>
          <w:lang w:val="en" w:eastAsia="zh"/>
          <w:woUserID w:val="6"/>
        </w:rPr>
        <w:t>16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-150V</w:t>
      </w:r>
    </w:p>
    <w:p w14:paraId="53F0875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4187C19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RUN_0001\lecroy_wfm\</w:t>
      </w:r>
      <w:r>
        <w:rPr>
          <w:rFonts w:hint="default"/>
          <w:lang w:val="en" w:eastAsia="zh"/>
          <w:woUserID w:val="6"/>
        </w:rPr>
        <w:t>Draw3-Draw1-Draw2</w:t>
      </w:r>
      <w:r>
        <w:rPr>
          <w:rFonts w:hint="eastAsia"/>
          <w:lang w:eastAsia="zh"/>
          <w:woUserID w:val="6"/>
        </w:rPr>
        <w:t>\1</w:t>
      </w:r>
      <w:r>
        <w:rPr>
          <w:rFonts w:hint="default"/>
          <w:lang w:val="en" w:eastAsia="zh"/>
          <w:woUserID w:val="6"/>
        </w:rPr>
        <w:t>8</w:t>
      </w:r>
      <w:r>
        <w:rPr>
          <w:rFonts w:hint="eastAsia"/>
          <w:lang w:eastAsia="zh"/>
          <w:woUserID w:val="6"/>
        </w:rPr>
        <w:t>0V-1</w:t>
      </w:r>
      <w:r>
        <w:rPr>
          <w:rFonts w:hint="default"/>
          <w:lang w:val="en" w:eastAsia="zh"/>
          <w:woUserID w:val="6"/>
        </w:rPr>
        <w:t>16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-150V</w:t>
      </w:r>
    </w:p>
    <w:p w14:paraId="6D122CD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3DB9FC3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更换pixel sensor：BT6-&gt;BT3</w:t>
      </w:r>
    </w:p>
    <w:p w14:paraId="61E16C61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测试Draw2+Draw1+Draw3：Dr2-&gt;Dr1-&gt;Dr3-&gt;Beam</w:t>
      </w:r>
    </w:p>
    <w:p w14:paraId="33C2178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Draw2：DC A11 HV4.3=180V OSC ch3</w:t>
      </w:r>
    </w:p>
    <w:p w14:paraId="61C66FB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Draw1: AC pixel BT3 HV4.1=160V OSC ch5 6 7 8 -&gt; Signal 1 3 4 5</w:t>
      </w:r>
    </w:p>
    <w:p w14:paraId="5F7977B5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Draw3: DC A3 HV4.2=150V OSC ch4</w:t>
      </w:r>
    </w:p>
    <w:p w14:paraId="72F00224">
      <w:pPr>
        <w:rPr>
          <w:rFonts w:hint="eastAsia"/>
          <w:lang w:eastAsia="zh"/>
          <w:woUserID w:val="6"/>
        </w:rPr>
      </w:pPr>
    </w:p>
    <w:p w14:paraId="31157F10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  <w:r>
        <w:rPr>
          <w:rFonts w:hint="default"/>
          <w:lang w:val="en" w:eastAsia="zh"/>
          <w:woUserID w:val="6"/>
        </w:rPr>
        <w:t>测试发现OSC ch7（signal 4）没有信号，因此使用C3(100mV)&amp;C6(100mV)触发</w:t>
      </w:r>
    </w:p>
    <w:p w14:paraId="317AFAFF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开始测试前温度：</w:t>
      </w:r>
    </w:p>
    <w:p w14:paraId="7146FF54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6"/>
        </w:rPr>
      </w:pPr>
      <w:r>
        <w:rPr>
          <w:rFonts w:hint="eastAsia"/>
          <w:color w:val="FF0000"/>
          <w:highlight w:val="yellow"/>
          <w:lang w:eastAsia="zh"/>
          <w:woUserID w:val="6"/>
        </w:rPr>
        <w:t>结束测量时温度：</w:t>
      </w:r>
    </w:p>
    <w:p w14:paraId="48FC0CA9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</w:t>
      </w:r>
      <w:r>
        <w:rPr>
          <w:rFonts w:hint="default"/>
          <w:lang w:val="en" w:eastAsia="zh"/>
          <w:woUserID w:val="6"/>
        </w:rPr>
        <w:t>pixel</w:t>
      </w:r>
      <w:r>
        <w:rPr>
          <w:rFonts w:hint="eastAsia"/>
          <w:lang w:eastAsia="zh"/>
          <w:woUserID w:val="6"/>
        </w:rPr>
        <w:t>的时间分辨</w:t>
      </w:r>
    </w:p>
    <w:p w14:paraId="68B85069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0B3AAED1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52F3A07C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  <w:r>
        <w:rPr>
          <w:rFonts w:hint="default"/>
          <w:lang w:val="en" w:eastAsia="zh"/>
          <w:woUserID w:val="6"/>
        </w:rPr>
        <w:t>13:30</w:t>
      </w:r>
    </w:p>
    <w:p w14:paraId="356C9B5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  <w:r>
        <w:rPr>
          <w:rFonts w:hint="default"/>
          <w:lang w:val="en" w:eastAsia="zh"/>
          <w:woUserID w:val="6"/>
        </w:rPr>
        <w:t>14:20</w:t>
      </w:r>
    </w:p>
    <w:p w14:paraId="3DD0E97C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  <w:gridCol w:w="1653"/>
      </w:tblGrid>
      <w:tr w14:paraId="3EAF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C9E2974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68BC32D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B41C977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1AA3BC74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HV_4C.1</w:t>
            </w:r>
          </w:p>
        </w:tc>
      </w:tr>
      <w:tr w14:paraId="64AA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66BA86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4D079D5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170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C95CFDC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7D63522">
            <w:pPr>
              <w:ind w:left="0" w:leftChars="0" w:firstLine="0" w:firstLineChars="0"/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150</w:t>
            </w:r>
          </w:p>
        </w:tc>
      </w:tr>
    </w:tbl>
    <w:p w14:paraId="397498F7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Draw3-Draw1-Draw2</w:t>
      </w:r>
      <w:r>
        <w:rPr>
          <w:rFonts w:hint="eastAsia"/>
          <w:lang w:eastAsia="zh"/>
          <w:woUserID w:val="6"/>
        </w:rPr>
        <w:t>\1</w:t>
      </w:r>
      <w:r>
        <w:rPr>
          <w:rFonts w:hint="default"/>
          <w:lang w:val="en" w:eastAsia="zh"/>
          <w:woUserID w:val="6"/>
        </w:rPr>
        <w:t>7</w:t>
      </w:r>
      <w:r>
        <w:rPr>
          <w:rFonts w:hint="eastAsia"/>
          <w:lang w:eastAsia="zh"/>
          <w:woUserID w:val="6"/>
        </w:rPr>
        <w:t>0V-1</w:t>
      </w:r>
      <w:r>
        <w:rPr>
          <w:rFonts w:hint="default"/>
          <w:lang w:val="en" w:eastAsia="zh"/>
          <w:woUserID w:val="6"/>
        </w:rPr>
        <w:t>60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-150V</w:t>
      </w:r>
    </w:p>
    <w:p w14:paraId="426F3191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4D3231D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RUN_0001\lecroy_wfm\</w:t>
      </w:r>
      <w:r>
        <w:rPr>
          <w:rFonts w:hint="default"/>
          <w:lang w:val="en" w:eastAsia="zh"/>
          <w:woUserID w:val="6"/>
        </w:rPr>
        <w:t>Draw3-Draw1-Draw2</w:t>
      </w:r>
      <w:r>
        <w:rPr>
          <w:rFonts w:hint="eastAsia"/>
          <w:lang w:eastAsia="zh"/>
          <w:woUserID w:val="6"/>
        </w:rPr>
        <w:t>\1</w:t>
      </w:r>
      <w:r>
        <w:rPr>
          <w:rFonts w:hint="default"/>
          <w:lang w:val="en" w:eastAsia="zh"/>
          <w:woUserID w:val="6"/>
        </w:rPr>
        <w:t>7</w:t>
      </w:r>
      <w:r>
        <w:rPr>
          <w:rFonts w:hint="eastAsia"/>
          <w:lang w:eastAsia="zh"/>
          <w:woUserID w:val="6"/>
        </w:rPr>
        <w:t>0V-1</w:t>
      </w:r>
      <w:r>
        <w:rPr>
          <w:rFonts w:hint="default"/>
          <w:lang w:val="en" w:eastAsia="zh"/>
          <w:woUserID w:val="6"/>
        </w:rPr>
        <w:t>60</w:t>
      </w:r>
      <w:r>
        <w:rPr>
          <w:rFonts w:hint="eastAsia"/>
          <w:lang w:eastAsia="zh"/>
          <w:woUserID w:val="6"/>
        </w:rPr>
        <w:t>V</w:t>
      </w:r>
      <w:r>
        <w:rPr>
          <w:rFonts w:hint="default"/>
          <w:lang w:val="en" w:eastAsia="zh"/>
          <w:woUserID w:val="6"/>
        </w:rPr>
        <w:t>-150V</w:t>
      </w:r>
    </w:p>
    <w:p w14:paraId="1E55E30A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26F9B7F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2E6A862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15A0D89B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测试Draw6+Draw1：Dr6-&gt;Dr1-&gt;Beam</w:t>
      </w:r>
    </w:p>
    <w:p w14:paraId="20BB8594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Draw6：AC strip HV4.4=160V OSC ch3 4 5 -&gt; Signal 1 2 5</w:t>
      </w:r>
    </w:p>
    <w:p w14:paraId="4B9959A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Draw1: AC pixel BT6 HV4.1=160V OSC ch6 7 8 -&gt; Signal 1 3 5</w:t>
      </w:r>
    </w:p>
    <w:p w14:paraId="6BE7191A">
      <w:pPr>
        <w:rPr>
          <w:rFonts w:hint="eastAsia"/>
          <w:lang w:eastAsia="zh"/>
          <w:woUserID w:val="6"/>
        </w:rPr>
      </w:pPr>
    </w:p>
    <w:p w14:paraId="30D31953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  <w:r>
        <w:rPr>
          <w:rFonts w:hint="default"/>
          <w:lang w:val="en" w:eastAsia="zh"/>
          <w:woUserID w:val="6"/>
        </w:rPr>
        <w:t>C5(60 mV)&amp;C8(70 mV)</w:t>
      </w:r>
    </w:p>
    <w:p w14:paraId="01B35CE3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开始测试前温度：</w:t>
      </w:r>
    </w:p>
    <w:p w14:paraId="7FD46B81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6"/>
        </w:rPr>
      </w:pPr>
      <w:r>
        <w:rPr>
          <w:rFonts w:hint="eastAsia"/>
          <w:color w:val="FF0000"/>
          <w:highlight w:val="yellow"/>
          <w:lang w:eastAsia="zh"/>
          <w:woUserID w:val="6"/>
        </w:rPr>
        <w:t>结束测量时温度：</w:t>
      </w:r>
    </w:p>
    <w:p w14:paraId="4F6E6761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</w:t>
      </w:r>
      <w:r>
        <w:rPr>
          <w:rFonts w:hint="default"/>
          <w:lang w:val="en" w:eastAsia="zh"/>
          <w:woUserID w:val="6"/>
        </w:rPr>
        <w:t>pixel</w:t>
      </w:r>
      <w:r>
        <w:rPr>
          <w:rFonts w:hint="eastAsia"/>
          <w:lang w:eastAsia="zh"/>
          <w:woUserID w:val="6"/>
        </w:rPr>
        <w:t>的时间分辨</w:t>
      </w:r>
    </w:p>
    <w:p w14:paraId="6B007DBC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35ED5506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300C19AD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  <w:r>
        <w:rPr>
          <w:rFonts w:hint="default"/>
          <w:lang w:val="en" w:eastAsia="zh"/>
          <w:woUserID w:val="6"/>
        </w:rPr>
        <w:t>15:20</w:t>
      </w:r>
    </w:p>
    <w:p w14:paraId="347F2EF4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7F6AA5EB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44B3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70346A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C532355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HV_4C.3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09698C2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HV_4C.0</w:t>
            </w:r>
          </w:p>
        </w:tc>
      </w:tr>
      <w:tr w14:paraId="7391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888F235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8BF70ED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230536AF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</w:tr>
    </w:tbl>
    <w:p w14:paraId="36ABF77D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Draw6-Strip-Draw1-Pixel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lang w:val="en" w:eastAsia="zh"/>
          <w:woUserID w:val="6"/>
        </w:rPr>
        <w:t>160V-160V</w:t>
      </w:r>
    </w:p>
    <w:p w14:paraId="0521F760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6BBD7117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RUN_0001\lecroy_wfm\</w:t>
      </w:r>
      <w:r>
        <w:rPr>
          <w:rFonts w:hint="default"/>
          <w:lang w:val="en" w:eastAsia="zh"/>
          <w:woUserID w:val="6"/>
        </w:rPr>
        <w:t>Draw6-Strip-Draw1-Pixel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lang w:val="en" w:eastAsia="zh"/>
          <w:woUserID w:val="6"/>
        </w:rPr>
        <w:t>160V-160V</w:t>
      </w:r>
    </w:p>
    <w:p w14:paraId="716EB5F3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6306772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测试Draw6+Draw4：Dr4-&gt;Dr6-&gt;Beam</w:t>
      </w:r>
    </w:p>
    <w:p w14:paraId="5DF71230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Draw4: AC pixel BT6 HV4.1=160V OSC ch6 7 8 -&gt; Signal 2 3 4 (electrode 4 5 6)</w:t>
      </w:r>
    </w:p>
    <w:p w14:paraId="6546EACE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Draw6：AC strip HV4.4=160V OSC ch3 4 5 -&gt; Signal 1 2 5</w:t>
      </w:r>
    </w:p>
    <w:p w14:paraId="30F6096F">
      <w:pPr>
        <w:rPr>
          <w:rFonts w:hint="eastAsia"/>
          <w:lang w:eastAsia="zh"/>
          <w:woUserID w:val="6"/>
        </w:rPr>
      </w:pPr>
    </w:p>
    <w:p w14:paraId="515CFE73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</w:p>
    <w:p w14:paraId="054D76D6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开始测试前温度：</w:t>
      </w:r>
    </w:p>
    <w:p w14:paraId="177B8E2A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6"/>
        </w:rPr>
      </w:pPr>
      <w:r>
        <w:rPr>
          <w:rFonts w:hint="eastAsia"/>
          <w:color w:val="FF0000"/>
          <w:highlight w:val="yellow"/>
          <w:lang w:eastAsia="zh"/>
          <w:woUserID w:val="6"/>
        </w:rPr>
        <w:t>结束测量时温度：</w:t>
      </w:r>
    </w:p>
    <w:p w14:paraId="3E2C6E5D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</w:t>
      </w:r>
      <w:r>
        <w:rPr>
          <w:rFonts w:hint="default"/>
          <w:lang w:val="en" w:eastAsia="zh"/>
          <w:woUserID w:val="6"/>
        </w:rPr>
        <w:t>pixel</w:t>
      </w:r>
      <w:r>
        <w:rPr>
          <w:rFonts w:hint="eastAsia"/>
          <w:lang w:eastAsia="zh"/>
          <w:woUserID w:val="6"/>
        </w:rPr>
        <w:t>的时间分辨</w:t>
      </w:r>
    </w:p>
    <w:p w14:paraId="6D356DD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69755868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5A4C35FE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27B2C85F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3861CAA0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</w:tblGrid>
      <w:tr w14:paraId="527BF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9357986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6033954B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HV_4C.3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5CA3327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SourceMeter</w:t>
            </w:r>
          </w:p>
        </w:tc>
      </w:tr>
      <w:tr w14:paraId="7645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0801C234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0EAB99BC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720315F4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</w:tr>
    </w:tbl>
    <w:p w14:paraId="724A66E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  <w:r>
        <w:rPr>
          <w:rFonts w:hint="default"/>
          <w:lang w:val="en" w:eastAsia="zh"/>
          <w:woUserID w:val="6"/>
        </w:rPr>
        <w:t>Draw6-Strip-Draw1-Pixel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lang w:val="en" w:eastAsia="zh"/>
          <w:woUserID w:val="6"/>
        </w:rPr>
        <w:t>160V-160V</w:t>
      </w:r>
    </w:p>
    <w:p w14:paraId="0D2E4DE5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11F3C4F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D:\Codes\data\20260602_170452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RUN_0001\lecroy_wfm\</w:t>
      </w:r>
      <w:r>
        <w:rPr>
          <w:rFonts w:hint="default"/>
          <w:lang w:val="en" w:eastAsia="zh"/>
          <w:woUserID w:val="6"/>
        </w:rPr>
        <w:t>Draw6-Strip-Draw1-Pixel</w:t>
      </w:r>
      <w:r>
        <w:rPr>
          <w:rFonts w:hint="eastAsia"/>
          <w:lang w:eastAsia="zh"/>
          <w:woUserID w:val="6"/>
        </w:rPr>
        <w:t>\</w:t>
      </w:r>
      <w:r>
        <w:rPr>
          <w:rFonts w:hint="default"/>
          <w:lang w:val="en" w:eastAsia="zh"/>
          <w:woUserID w:val="6"/>
        </w:rPr>
        <w:t>160V-160V</w:t>
      </w:r>
    </w:p>
    <w:p w14:paraId="4B115D7C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看不到符合信号，继续更换通道至big strip：AMP signal 1 2 5 ( electrode 3 4 2) -&gt; OSC ( 6 7 8 )</w:t>
      </w:r>
    </w:p>
    <w:p w14:paraId="0F07247E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56382B03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sz w:val="40"/>
          <w:szCs w:val="4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sz w:val="40"/>
          <w:szCs w:val="40"/>
          <w:highlight w:val="yellow"/>
          <w:lang w:val="en" w:eastAsia="zh"/>
          <w:woUserID w:val="6"/>
        </w:rPr>
        <w:t>重要更改：开始使用digitizer进行tracker测试</w:t>
      </w:r>
    </w:p>
    <w:p w14:paraId="565F609C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</w:p>
    <w:p w14:paraId="653D52D6">
      <w:pPr>
        <w:pStyle w:val="2"/>
        <w:numPr>
          <w:ilvl w:val="0"/>
          <w:numId w:val="0"/>
        </w:numPr>
        <w:bidi w:val="0"/>
        <w:ind w:leftChars="0"/>
        <w:rPr>
          <w:rFonts w:hint="default"/>
          <w:b/>
          <w:bCs/>
          <w:lang w:val="en" w:eastAsia="zh"/>
          <w:woUserID w:val="6"/>
        </w:rPr>
      </w:pPr>
      <w:r>
        <w:rPr>
          <w:rFonts w:hint="eastAsia"/>
          <w:lang w:eastAsia="zh"/>
          <w:woUserID w:val="6"/>
        </w:rPr>
        <w:t>文件夹时间戳：</w:t>
      </w:r>
      <w:r>
        <w:rPr>
          <w:rFonts w:hint="default"/>
          <w:lang w:val="en" w:eastAsia="zh"/>
          <w:woUserID w:val="6"/>
        </w:rPr>
        <w:t>BT_20260610_041234</w:t>
      </w:r>
    </w:p>
    <w:p w14:paraId="4787487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测试Draw6+Draw4+Draw1：Dr6-&gt;Dr4-&gt;Dr1-&gt;Beam</w:t>
      </w:r>
    </w:p>
    <w:p w14:paraId="7EF759BB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Draw6：AC strip M4 HV4.4=160V OSC ch3 4 5  (electrode 4 5 3) -&gt; Signal 1 2 5</w:t>
      </w:r>
    </w:p>
    <w:p w14:paraId="44429819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Draw4: AC strip BT4 HV4.3=126V Signal 1 2 3 4 5 (electrode 4 7 6 5 3) -&gt; Dig 2 3 4 5 6</w:t>
      </w:r>
    </w:p>
    <w:p w14:paraId="7D076DF2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  <w:r>
        <w:rPr>
          <w:rFonts w:hint="default"/>
          <w:b/>
          <w:bCs/>
          <w:lang w:val="en" w:eastAsia="zh"/>
          <w:woUserID w:val="6"/>
        </w:rPr>
        <w:t>Draw1: AC strip BT2 HV4.1=150V Signal 1 2 3 (electrode 3 4 5) -&gt; OSC ch 6 7 8 Signal 4 5 (electrode 2 1) -&gt; Dig ch 15 1</w:t>
      </w:r>
    </w:p>
    <w:p w14:paraId="39B11D2F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" w:eastAsia="zh"/>
          <w:woUserID w:val="6"/>
        </w:rPr>
      </w:pPr>
    </w:p>
    <w:p w14:paraId="2867EBFF">
      <w:pPr>
        <w:rPr>
          <w:rFonts w:hint="eastAsia"/>
          <w:lang w:eastAsia="zh"/>
          <w:woUserID w:val="6"/>
        </w:rPr>
      </w:pPr>
    </w:p>
    <w:p w14:paraId="528A3D7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符合条件：</w:t>
      </w:r>
      <w:r>
        <w:rPr>
          <w:rFonts w:hint="default"/>
          <w:lang w:val="en" w:eastAsia="zh"/>
          <w:woUserID w:val="6"/>
        </w:rPr>
        <w:t>C4（70mV)&amp;C8(70mV)</w:t>
      </w:r>
    </w:p>
    <w:p w14:paraId="016A9FF5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开始测试前温度：</w:t>
      </w:r>
    </w:p>
    <w:p w14:paraId="078FF1A6">
      <w:pPr>
        <w:numPr>
          <w:ilvl w:val="0"/>
          <w:numId w:val="3"/>
        </w:numPr>
        <w:ind w:left="420" w:leftChars="0" w:hanging="420" w:firstLineChars="0"/>
        <w:rPr>
          <w:rFonts w:hint="eastAsia"/>
          <w:color w:val="FF0000"/>
          <w:highlight w:val="yellow"/>
          <w:lang w:eastAsia="zh"/>
          <w:woUserID w:val="6"/>
        </w:rPr>
      </w:pPr>
      <w:r>
        <w:rPr>
          <w:rFonts w:hint="eastAsia"/>
          <w:color w:val="FF0000"/>
          <w:highlight w:val="yellow"/>
          <w:lang w:eastAsia="zh"/>
          <w:woUserID w:val="6"/>
        </w:rPr>
        <w:t>结束测量时温度：</w:t>
      </w:r>
    </w:p>
    <w:p w14:paraId="7FDF2852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备注：测量</w:t>
      </w:r>
      <w:r>
        <w:rPr>
          <w:rFonts w:hint="default"/>
          <w:lang w:val="en" w:eastAsia="zh"/>
          <w:woUserID w:val="6"/>
        </w:rPr>
        <w:t>pixel</w:t>
      </w:r>
      <w:r>
        <w:rPr>
          <w:rFonts w:hint="eastAsia"/>
          <w:lang w:eastAsia="zh"/>
          <w:woUserID w:val="6"/>
        </w:rPr>
        <w:t>的时间分辨</w:t>
      </w:r>
    </w:p>
    <w:p w14:paraId="5678C28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DAQ设备：示波器</w:t>
      </w:r>
    </w:p>
    <w:p w14:paraId="44510D28">
      <w:pPr>
        <w:numPr>
          <w:ilvl w:val="0"/>
          <w:numId w:val="0"/>
        </w:numPr>
        <w:ind w:leftChars="0"/>
        <w:rPr>
          <w:rFonts w:hint="eastAsia"/>
          <w:lang w:eastAsia="zh"/>
          <w:woUserID w:val="6"/>
        </w:rPr>
      </w:pPr>
    </w:p>
    <w:p w14:paraId="650D72F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开始时间：2026.6.0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42BE9C89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结束时间：2026.6.0</w:t>
      </w:r>
      <w:r>
        <w:rPr>
          <w:rFonts w:hint="default"/>
          <w:lang w:val="en" w:eastAsia="zh"/>
          <w:woUserID w:val="6"/>
        </w:rPr>
        <w:t>9</w:t>
      </w:r>
      <w:r>
        <w:rPr>
          <w:rFonts w:hint="eastAsia"/>
          <w:lang w:eastAsia="zh"/>
          <w:woUserID w:val="6"/>
        </w:rPr>
        <w:t xml:space="preserve"> </w:t>
      </w:r>
    </w:p>
    <w:p w14:paraId="208E78FD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eastAsia"/>
          <w:color w:val="000000"/>
          <w:vertAlign w:val="baseline"/>
          <w:lang w:eastAsia="zh"/>
          <w:woUserID w:val="6"/>
        </w:rPr>
      </w:pPr>
      <w:r>
        <w:rPr>
          <w:rFonts w:hint="eastAsia"/>
          <w:color w:val="000000"/>
          <w:lang w:eastAsia="zh"/>
          <w:woUserID w:val="6"/>
        </w:rPr>
        <w:t>高压：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398"/>
        <w:gridCol w:w="1653"/>
        <w:gridCol w:w="1653"/>
      </w:tblGrid>
      <w:tr w14:paraId="2F63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29093E6D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>通道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727A9041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HV_4C.3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D40E1A7"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HV_4C.2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3CF08E7A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2"/>
                <w:vertAlign w:val="baseline"/>
                <w:lang w:val="en" w:eastAsia="zh"/>
                <w:woUserID w:val="6"/>
              </w:rPr>
              <w:t>HV_4C.0</w:t>
            </w:r>
          </w:p>
        </w:tc>
      </w:tr>
      <w:tr w14:paraId="1DAB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AFD7FA"/>
            <w:vAlign w:val="center"/>
          </w:tcPr>
          <w:p w14:paraId="44EED697">
            <w:pPr>
              <w:jc w:val="center"/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eastAsia="zh"/>
                <w:woUserID w:val="6"/>
              </w:rPr>
              <w:t xml:space="preserve"> 高压 (V)</w:t>
            </w:r>
          </w:p>
        </w:tc>
        <w:tc>
          <w:tcPr>
            <w:tcW w:w="1398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5EF49FC3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160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67088D1C">
            <w:pPr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126</w:t>
            </w:r>
          </w:p>
        </w:tc>
        <w:tc>
          <w:tcPr>
            <w:tcW w:w="1653" w:type="dxa"/>
            <w:tcBorders>
              <w:top w:val="single" w:color="5FB4FF" w:sz="8" w:space="0"/>
              <w:left w:val="single" w:color="5FB4FF" w:sz="8" w:space="0"/>
              <w:bottom w:val="single" w:color="5FB4FF" w:sz="8" w:space="0"/>
              <w:right w:val="single" w:color="5FB4FF" w:sz="8" w:space="0"/>
            </w:tcBorders>
            <w:shd w:val="clear" w:color="FFFFFF" w:fill="FFFFFF"/>
            <w:vAlign w:val="center"/>
          </w:tcPr>
          <w:p w14:paraId="381FCD66">
            <w:pPr>
              <w:ind w:left="0" w:leftChars="0" w:firstLine="0" w:firstLineChars="0"/>
              <w:jc w:val="center"/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</w:pPr>
            <w:r>
              <w:rPr>
                <w:rFonts w:hint="default"/>
                <w:color w:val="000000"/>
                <w:vertAlign w:val="baseline"/>
                <w:lang w:val="en" w:eastAsia="zh"/>
                <w:woUserID w:val="6"/>
              </w:rPr>
              <w:t>150</w:t>
            </w:r>
          </w:p>
        </w:tc>
      </w:tr>
    </w:tbl>
    <w:p w14:paraId="326B83FC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示波器文件夹：D:\BEAMTEST\</w:t>
      </w:r>
    </w:p>
    <w:p w14:paraId="07B6AA93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保存到：</w:t>
      </w:r>
    </w:p>
    <w:p w14:paraId="474C2E54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eastAsia"/>
          <w:lang w:eastAsia="zh"/>
          <w:woUserID w:val="6"/>
        </w:rPr>
        <w:t>D:\Codes\data\</w:t>
      </w:r>
      <w:r>
        <w:rPr>
          <w:rFonts w:hint="default"/>
          <w:lang w:val="en" w:eastAsia="zh"/>
          <w:woUserID w:val="6"/>
        </w:rPr>
        <w:t>BT_20260610_041234</w:t>
      </w:r>
      <w:r>
        <w:rPr>
          <w:rFonts w:hint="eastAsia"/>
          <w:color w:val="000000"/>
          <w:highlight w:val="none"/>
          <w:lang w:eastAsia="zh"/>
          <w:woUserID w:val="6"/>
        </w:rPr>
        <w:t>\</w:t>
      </w:r>
      <w:r>
        <w:rPr>
          <w:rFonts w:hint="eastAsia"/>
          <w:lang w:eastAsia="zh"/>
          <w:woUserID w:val="6"/>
        </w:rPr>
        <w:t>RUN_000</w:t>
      </w:r>
      <w:r>
        <w:rPr>
          <w:rFonts w:hint="default"/>
          <w:lang w:val="en" w:eastAsia="zh"/>
          <w:woUserID w:val="6"/>
        </w:rPr>
        <w:t>4(Start from here)</w:t>
      </w:r>
    </w:p>
    <w:p w14:paraId="4CA40408">
      <w:pPr>
        <w:numPr>
          <w:ilvl w:val="1"/>
          <w:numId w:val="3"/>
        </w:numPr>
        <w:ind w:left="840" w:leftChars="0" w:hanging="420" w:firstLineChars="0"/>
        <w:rPr>
          <w:rFonts w:hint="eastAsia"/>
          <w:lang w:eastAsia="zh"/>
          <w:woUserID w:val="6"/>
        </w:rPr>
      </w:pPr>
      <w:r>
        <w:rPr>
          <w:rFonts w:hint="default"/>
          <w:lang w:val="en" w:eastAsia="zh"/>
          <w:woUserID w:val="6"/>
        </w:rPr>
        <w:t>RUN8开始，HV_4C.0电压改成140V，对应的是Draw1， ACstrip BT2 （Trace_00000缺少C7文件，但是不影响，因为C7基本都没有信号，数据处理时需要注意）</w:t>
      </w:r>
    </w:p>
    <w:p w14:paraId="75FEDFE2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3:20 束流频率变低，误以为束流停止，拔出线缆。后发现束流并未停止，重新按照原来顺序插回线缆。保存为新的文件夹：BT_20260610_094205，从RUN004开始。</w:t>
      </w:r>
    </w:p>
    <w:p w14:paraId="027C464B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注意，可能会遇到digitizer找不到信号的情况，可能与示波器产生的脉冲经过多次反射之后的信号形状有关。</w:t>
      </w:r>
    </w:p>
    <w:p w14:paraId="5CE8F20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" w:eastAsia="zh"/>
          <w:woUserID w:val="6"/>
        </w:rPr>
      </w:pPr>
      <w:r>
        <w:rPr>
          <w:rFonts w:hint="eastAsia"/>
          <w:lang w:eastAsia="zh"/>
          <w:woUserID w:val="6"/>
        </w:rPr>
        <w:t>文件夹时间戳：</w:t>
      </w:r>
      <w:r>
        <w:rPr>
          <w:rFonts w:hint="default"/>
          <w:lang w:val="en" w:eastAsia="zh"/>
          <w:woUserID w:val="6"/>
        </w:rPr>
        <w:t>BT_20260610_094205</w:t>
      </w:r>
    </w:p>
    <w:p w14:paraId="0E33C610">
      <w:pPr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>RUN4：延续之前的电压设置，即140V，中间更换了若干次sequence的设置，对于工作状态没有影响。</w:t>
      </w:r>
    </w:p>
    <w:p w14:paraId="027A1F42"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color w:val="FF0000"/>
          <w:highlight w:val="yellow"/>
          <w:lang w:val="en" w:eastAsia="zh"/>
          <w:woUserID w:val="6"/>
        </w:rPr>
      </w:pPr>
    </w:p>
    <w:p w14:paraId="4A42BE8B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>RUN7开始，HV_4C.0电压改成130V，对应的是Draw1， ACstrip BT2，时间：2026/6/10 4:52，</w:t>
      </w:r>
    </w:p>
    <w:p w14:paraId="1465ED14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>刚开始工作电流3.2uA，工作20分钟后，再次到达5uA，</w:t>
      </w:r>
    </w:p>
    <w:p w14:paraId="3AF12025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</w:p>
    <w:p w14:paraId="3F9C7832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>RUN8：降低至120V，工作电流4.2 uA， 时间：2026/6/10 5:15</w:t>
      </w:r>
    </w:p>
    <w:p w14:paraId="22C42018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 xml:space="preserve">RUN9：升高至150V，工作电流5.1 uA。cool down一段时间之后，希望尽快再取一些150V的数据。时间：2026/6/10 5:55 </w:t>
      </w:r>
    </w:p>
    <w:p w14:paraId="59EAB777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  <w:r>
        <w:rPr>
          <w:rFonts w:hint="default"/>
          <w:lang w:val="en" w:eastAsia="zh"/>
          <w:woUserID w:val="6"/>
        </w:rPr>
        <w:t>工作约20分钟后，电流达到7uA （没办法，需要这一组数据）</w:t>
      </w:r>
    </w:p>
    <w:p w14:paraId="5A773689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</w:p>
    <w:p w14:paraId="4791CE95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"/>
          <w:woUserID w:val="6"/>
        </w:rPr>
      </w:pPr>
      <w:r>
        <w:rPr>
          <w:rFonts w:hint="default"/>
          <w:lang w:val="en" w:eastAsia="zh"/>
          <w:woUserID w:val="6"/>
        </w:rPr>
        <w:t>RUN18 之后，采用自动循环，每20 min 保存一次数据。6:40开始DAQ，从RUN18开始，150V保持。</w:t>
      </w:r>
      <w:r>
        <w:rPr>
          <w:rFonts w:hint="default"/>
          <w:b/>
          <w:bCs/>
          <w:color w:val="FF0000"/>
          <w:highlight w:val="yellow"/>
          <w:lang w:val="en" w:eastAsia="zh"/>
          <w:woUserID w:val="6"/>
        </w:rPr>
        <w:t>调整了C4的阈值，</w:t>
      </w:r>
      <w:r>
        <w:rPr>
          <w:rFonts w:hint="default"/>
          <w:lang w:val="en" w:eastAsia="zh"/>
          <w:woUserID w:val="6"/>
        </w:rPr>
        <w:t>从70mV 到了80 mV，</w:t>
      </w:r>
      <w:r>
        <w:rPr>
          <w:rFonts w:hint="eastAsia"/>
          <w:lang w:eastAsia="zh"/>
          <w:woUserID w:val="6"/>
        </w:rPr>
        <w:t>符合条件：</w:t>
      </w:r>
      <w:r>
        <w:rPr>
          <w:rFonts w:hint="default"/>
          <w:lang w:val="en" w:eastAsia="zh"/>
          <w:woUserID w:val="6"/>
        </w:rPr>
        <w:t>C4（8</w:t>
      </w:r>
      <w:bookmarkStart w:id="0" w:name="_GoBack"/>
      <w:bookmarkEnd w:id="0"/>
      <w:r>
        <w:rPr>
          <w:rFonts w:hint="default"/>
          <w:lang w:val="en" w:eastAsia="zh"/>
          <w:woUserID w:val="6"/>
        </w:rPr>
        <w:t>0mV)&amp;C8(70mV)</w:t>
      </w:r>
    </w:p>
    <w:p w14:paraId="083FFDDD">
      <w:pPr>
        <w:numPr>
          <w:ilvl w:val="0"/>
          <w:numId w:val="0"/>
        </w:numPr>
        <w:ind w:left="0" w:leftChars="0" w:firstLine="0" w:firstLineChars="0"/>
        <w:rPr>
          <w:rFonts w:hint="default"/>
          <w:lang w:val="en" w:eastAsia="zh"/>
          <w:woUserID w:val="6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6EF3C4"/>
    <w:multiLevelType w:val="singleLevel"/>
    <w:tmpl w:val="E26EF3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1EE2793"/>
    <w:multiLevelType w:val="multilevel"/>
    <w:tmpl w:val="F1EE27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ECBA076"/>
    <w:multiLevelType w:val="multilevel"/>
    <w:tmpl w:val="FECBA0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37EAE481"/>
    <w:multiLevelType w:val="multilevel"/>
    <w:tmpl w:val="37EAE48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3FF76C85"/>
    <w:multiLevelType w:val="multilevel"/>
    <w:tmpl w:val="3FF76C8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63FF9AB0"/>
    <w:multiLevelType w:val="singleLevel"/>
    <w:tmpl w:val="63FF9AB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FFD51E3"/>
    <w:multiLevelType w:val="multilevel"/>
    <w:tmpl w:val="7FFD51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BC511C3"/>
    <w:rsid w:val="0F2B6FD9"/>
    <w:rsid w:val="0F9481B3"/>
    <w:rsid w:val="0FFE6357"/>
    <w:rsid w:val="0FFFACBD"/>
    <w:rsid w:val="183C240D"/>
    <w:rsid w:val="1AA24D9F"/>
    <w:rsid w:val="1CDE76BA"/>
    <w:rsid w:val="1DD96BFB"/>
    <w:rsid w:val="1EFB47EA"/>
    <w:rsid w:val="23FFB056"/>
    <w:rsid w:val="277FF36A"/>
    <w:rsid w:val="27DB9285"/>
    <w:rsid w:val="27FBA179"/>
    <w:rsid w:val="28DA2E89"/>
    <w:rsid w:val="2A4254F9"/>
    <w:rsid w:val="2BCE1671"/>
    <w:rsid w:val="2D1F32F4"/>
    <w:rsid w:val="2D7A6F3C"/>
    <w:rsid w:val="2DD6195A"/>
    <w:rsid w:val="2FBF4AAC"/>
    <w:rsid w:val="2FDA4CF6"/>
    <w:rsid w:val="2FEE31BB"/>
    <w:rsid w:val="323B4D81"/>
    <w:rsid w:val="32764574"/>
    <w:rsid w:val="33AF0673"/>
    <w:rsid w:val="34B70380"/>
    <w:rsid w:val="36DFD849"/>
    <w:rsid w:val="36FF71B4"/>
    <w:rsid w:val="3777D8F4"/>
    <w:rsid w:val="37DB228C"/>
    <w:rsid w:val="397F1C3B"/>
    <w:rsid w:val="3AE174A3"/>
    <w:rsid w:val="3CEF8494"/>
    <w:rsid w:val="3DEF2110"/>
    <w:rsid w:val="3DFFF3E9"/>
    <w:rsid w:val="3E3F49EF"/>
    <w:rsid w:val="3E6D5D14"/>
    <w:rsid w:val="3F17A54C"/>
    <w:rsid w:val="3FE969ED"/>
    <w:rsid w:val="3FFA0724"/>
    <w:rsid w:val="3FFCAA94"/>
    <w:rsid w:val="3FFD0DCF"/>
    <w:rsid w:val="43446334"/>
    <w:rsid w:val="43654C7E"/>
    <w:rsid w:val="44A84E71"/>
    <w:rsid w:val="45E624FF"/>
    <w:rsid w:val="477DCE1E"/>
    <w:rsid w:val="527737D5"/>
    <w:rsid w:val="53F66E6F"/>
    <w:rsid w:val="547F620E"/>
    <w:rsid w:val="573E1E21"/>
    <w:rsid w:val="599FE95D"/>
    <w:rsid w:val="5B487E91"/>
    <w:rsid w:val="5BB3619D"/>
    <w:rsid w:val="5CF9550F"/>
    <w:rsid w:val="5EBF45C7"/>
    <w:rsid w:val="5EEDAB0C"/>
    <w:rsid w:val="5EFEBDE8"/>
    <w:rsid w:val="5EFF2DBC"/>
    <w:rsid w:val="5F7B5803"/>
    <w:rsid w:val="5F954026"/>
    <w:rsid w:val="5F974EA6"/>
    <w:rsid w:val="5FAEA6FC"/>
    <w:rsid w:val="5FBB2158"/>
    <w:rsid w:val="5FDF3C89"/>
    <w:rsid w:val="5FEE2AFD"/>
    <w:rsid w:val="5FF7EACD"/>
    <w:rsid w:val="5FF7F491"/>
    <w:rsid w:val="5FFA3480"/>
    <w:rsid w:val="66FB67BF"/>
    <w:rsid w:val="67BE2BCA"/>
    <w:rsid w:val="67D88B2B"/>
    <w:rsid w:val="67DFB38A"/>
    <w:rsid w:val="68CA2609"/>
    <w:rsid w:val="68CC1AED"/>
    <w:rsid w:val="69B2B9A6"/>
    <w:rsid w:val="69BB0F42"/>
    <w:rsid w:val="69D8140F"/>
    <w:rsid w:val="69FD0A54"/>
    <w:rsid w:val="6A637494"/>
    <w:rsid w:val="6A74F04E"/>
    <w:rsid w:val="6AFEA5A8"/>
    <w:rsid w:val="6BCF62E6"/>
    <w:rsid w:val="6CD3A16D"/>
    <w:rsid w:val="6D535020"/>
    <w:rsid w:val="6DB30887"/>
    <w:rsid w:val="6E5F49A6"/>
    <w:rsid w:val="6EB74DDF"/>
    <w:rsid w:val="6EFFE288"/>
    <w:rsid w:val="6FFF37D2"/>
    <w:rsid w:val="70DE2EF1"/>
    <w:rsid w:val="72AFFF99"/>
    <w:rsid w:val="72DCAD70"/>
    <w:rsid w:val="73774A18"/>
    <w:rsid w:val="73C720AA"/>
    <w:rsid w:val="73DD6681"/>
    <w:rsid w:val="757DA18D"/>
    <w:rsid w:val="75EB54E9"/>
    <w:rsid w:val="75F7ECEB"/>
    <w:rsid w:val="765BEE30"/>
    <w:rsid w:val="767F1891"/>
    <w:rsid w:val="76BFF3DF"/>
    <w:rsid w:val="76FF3784"/>
    <w:rsid w:val="773713D0"/>
    <w:rsid w:val="77A591BC"/>
    <w:rsid w:val="77DBA145"/>
    <w:rsid w:val="77FAF8EA"/>
    <w:rsid w:val="77FFC02D"/>
    <w:rsid w:val="77FFE717"/>
    <w:rsid w:val="7A35C05B"/>
    <w:rsid w:val="7B6F100B"/>
    <w:rsid w:val="7BDF5869"/>
    <w:rsid w:val="7BFF80C2"/>
    <w:rsid w:val="7C5F4108"/>
    <w:rsid w:val="7C7E66AA"/>
    <w:rsid w:val="7CE72450"/>
    <w:rsid w:val="7D39D6E6"/>
    <w:rsid w:val="7D7D32CC"/>
    <w:rsid w:val="7DBF3C3F"/>
    <w:rsid w:val="7DC721E3"/>
    <w:rsid w:val="7DD18C59"/>
    <w:rsid w:val="7DD7A70E"/>
    <w:rsid w:val="7DF57549"/>
    <w:rsid w:val="7DF79779"/>
    <w:rsid w:val="7DFA18DA"/>
    <w:rsid w:val="7DFBEE69"/>
    <w:rsid w:val="7DFF5F91"/>
    <w:rsid w:val="7DFFF51D"/>
    <w:rsid w:val="7E7E8041"/>
    <w:rsid w:val="7EA63607"/>
    <w:rsid w:val="7ECB3F7D"/>
    <w:rsid w:val="7EDF5A71"/>
    <w:rsid w:val="7EFC1A71"/>
    <w:rsid w:val="7EFF48BC"/>
    <w:rsid w:val="7EFF9BC1"/>
    <w:rsid w:val="7EFFC2E6"/>
    <w:rsid w:val="7F573DD2"/>
    <w:rsid w:val="7F5AD8C8"/>
    <w:rsid w:val="7F79C282"/>
    <w:rsid w:val="7F7B6CAE"/>
    <w:rsid w:val="7F9BAF34"/>
    <w:rsid w:val="7F9F0F45"/>
    <w:rsid w:val="7FB557C5"/>
    <w:rsid w:val="7FBF6DD0"/>
    <w:rsid w:val="7FCD17FE"/>
    <w:rsid w:val="7FD7E9A0"/>
    <w:rsid w:val="7FDFF3F7"/>
    <w:rsid w:val="7FE70D89"/>
    <w:rsid w:val="7FE9FBB2"/>
    <w:rsid w:val="7FEE121C"/>
    <w:rsid w:val="7FEF97B7"/>
    <w:rsid w:val="7FF3D211"/>
    <w:rsid w:val="7FF74F18"/>
    <w:rsid w:val="7FF7FADC"/>
    <w:rsid w:val="7FFADB7A"/>
    <w:rsid w:val="7FFF7908"/>
    <w:rsid w:val="85DA4C79"/>
    <w:rsid w:val="8697D6B2"/>
    <w:rsid w:val="8FCB424D"/>
    <w:rsid w:val="8FF8AFF3"/>
    <w:rsid w:val="8FFFA67E"/>
    <w:rsid w:val="976B1772"/>
    <w:rsid w:val="97DFEEF2"/>
    <w:rsid w:val="999B667A"/>
    <w:rsid w:val="9BEF2461"/>
    <w:rsid w:val="9BFB89E0"/>
    <w:rsid w:val="9CF18AAA"/>
    <w:rsid w:val="9E5D8D84"/>
    <w:rsid w:val="9FFB54BB"/>
    <w:rsid w:val="A97F623E"/>
    <w:rsid w:val="AAFAE5A8"/>
    <w:rsid w:val="ABDF9893"/>
    <w:rsid w:val="AD775C90"/>
    <w:rsid w:val="AEBFAB28"/>
    <w:rsid w:val="AF47F8BE"/>
    <w:rsid w:val="AF5720F1"/>
    <w:rsid w:val="AF6622E8"/>
    <w:rsid w:val="AFBF8780"/>
    <w:rsid w:val="B7BFA3E6"/>
    <w:rsid w:val="BABF825D"/>
    <w:rsid w:val="BBEB1FA0"/>
    <w:rsid w:val="BD3ED90A"/>
    <w:rsid w:val="BE35849B"/>
    <w:rsid w:val="BE9F5D9E"/>
    <w:rsid w:val="BEEFCB4B"/>
    <w:rsid w:val="BEFFF1AF"/>
    <w:rsid w:val="BFAF3435"/>
    <w:rsid w:val="BFE6F841"/>
    <w:rsid w:val="BFE74B1D"/>
    <w:rsid w:val="BFEE9719"/>
    <w:rsid w:val="BFEFD9C7"/>
    <w:rsid w:val="BFF51C0E"/>
    <w:rsid w:val="BFF60354"/>
    <w:rsid w:val="BFFB60E9"/>
    <w:rsid w:val="BFFE26E4"/>
    <w:rsid w:val="C5ED000D"/>
    <w:rsid w:val="C7DD91E0"/>
    <w:rsid w:val="CDEB2945"/>
    <w:rsid w:val="CE4FFB0B"/>
    <w:rsid w:val="CEE7DB7A"/>
    <w:rsid w:val="CFEB3401"/>
    <w:rsid w:val="CFFBED48"/>
    <w:rsid w:val="D5DE8897"/>
    <w:rsid w:val="D7CF1FDA"/>
    <w:rsid w:val="D7F7173A"/>
    <w:rsid w:val="DB2D4B57"/>
    <w:rsid w:val="DCFD2024"/>
    <w:rsid w:val="DF4C37F1"/>
    <w:rsid w:val="DFB78CFF"/>
    <w:rsid w:val="DFBF6CED"/>
    <w:rsid w:val="DFE57283"/>
    <w:rsid w:val="DFE99505"/>
    <w:rsid w:val="DFFD74F5"/>
    <w:rsid w:val="E3DB8DD4"/>
    <w:rsid w:val="E5FF2BC1"/>
    <w:rsid w:val="E7372CC5"/>
    <w:rsid w:val="E7EE2F58"/>
    <w:rsid w:val="E7F647C1"/>
    <w:rsid w:val="E7FE3684"/>
    <w:rsid w:val="E9FFABB7"/>
    <w:rsid w:val="EB9EFCC4"/>
    <w:rsid w:val="ECFFA2C9"/>
    <w:rsid w:val="ED7F1CAB"/>
    <w:rsid w:val="EE7E7040"/>
    <w:rsid w:val="EEEDA44F"/>
    <w:rsid w:val="EEFD396D"/>
    <w:rsid w:val="EF5DB0EE"/>
    <w:rsid w:val="EFBF8F01"/>
    <w:rsid w:val="EFEFCA00"/>
    <w:rsid w:val="EFFF70E4"/>
    <w:rsid w:val="EFFF8255"/>
    <w:rsid w:val="F1B99452"/>
    <w:rsid w:val="F236E53D"/>
    <w:rsid w:val="F2FFD5DA"/>
    <w:rsid w:val="F3F73280"/>
    <w:rsid w:val="F575AC8B"/>
    <w:rsid w:val="F5A94B70"/>
    <w:rsid w:val="F5BE8A95"/>
    <w:rsid w:val="F5D526E7"/>
    <w:rsid w:val="F6FFDDE2"/>
    <w:rsid w:val="F77509A0"/>
    <w:rsid w:val="F77F9542"/>
    <w:rsid w:val="F7DF376D"/>
    <w:rsid w:val="F7EEC240"/>
    <w:rsid w:val="F7EF0C40"/>
    <w:rsid w:val="F7F61ABE"/>
    <w:rsid w:val="F7FF9385"/>
    <w:rsid w:val="FA25F4F6"/>
    <w:rsid w:val="FA47C0A3"/>
    <w:rsid w:val="FA73745C"/>
    <w:rsid w:val="FB3CF4D8"/>
    <w:rsid w:val="FBF75102"/>
    <w:rsid w:val="FBFD35D0"/>
    <w:rsid w:val="FBFE09AC"/>
    <w:rsid w:val="FCC49103"/>
    <w:rsid w:val="FCFE7845"/>
    <w:rsid w:val="FCFF2D1A"/>
    <w:rsid w:val="FD6A9231"/>
    <w:rsid w:val="FD7659B1"/>
    <w:rsid w:val="FD7B9065"/>
    <w:rsid w:val="FD9CE3AC"/>
    <w:rsid w:val="FDBF2CB5"/>
    <w:rsid w:val="FDDC5620"/>
    <w:rsid w:val="FDEA700A"/>
    <w:rsid w:val="FDF7F27A"/>
    <w:rsid w:val="FDFBD4C7"/>
    <w:rsid w:val="FDFD7F30"/>
    <w:rsid w:val="FDFE8CEF"/>
    <w:rsid w:val="FDFF8C11"/>
    <w:rsid w:val="FEBFEB13"/>
    <w:rsid w:val="FEC3826E"/>
    <w:rsid w:val="FEF93AD3"/>
    <w:rsid w:val="FEFF8749"/>
    <w:rsid w:val="FF55D9DE"/>
    <w:rsid w:val="FF6FC8E4"/>
    <w:rsid w:val="FF7E0C12"/>
    <w:rsid w:val="FF7FB63D"/>
    <w:rsid w:val="FFBFCE42"/>
    <w:rsid w:val="FFDF5610"/>
    <w:rsid w:val="FFEDDF95"/>
    <w:rsid w:val="FFEF018E"/>
    <w:rsid w:val="FFEF3DF9"/>
    <w:rsid w:val="FFF786F6"/>
    <w:rsid w:val="FFFB5C9D"/>
    <w:rsid w:val="FFFDFCB6"/>
    <w:rsid w:val="FFFF1AD9"/>
    <w:rsid w:val="FFFFA2FD"/>
    <w:rsid w:val="FFFFB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2018-06-05T17:24:00Z</dcterms:created>
  <dcterms:modified xsi:type="dcterms:W3CDTF">2026-06-10T12:44:11Z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F74BBF1BF1E4F8059BEB286A36778824_43</vt:lpwstr>
  </property>
</Properties>
</file>